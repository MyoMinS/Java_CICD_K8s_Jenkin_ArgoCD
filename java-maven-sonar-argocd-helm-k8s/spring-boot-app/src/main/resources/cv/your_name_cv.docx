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4B1941EE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3E2794E2" w14:textId="2E9C84DE" w:rsidR="003D1B71" w:rsidRDefault="00FD1267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</w:t>
            </w:r>
            <w:r w:rsidR="00956C83">
              <w:rPr>
                <w:rFonts w:ascii="Times New Roman" w:hAnsi="Times New Roman"/>
              </w:rPr>
              <w:t xml:space="preserve"> </w:t>
            </w:r>
            <w:r w:rsidR="00330ED1">
              <w:rPr>
                <w:rFonts w:ascii="Times New Roman" w:hAnsi="Times New Roman"/>
                <w:noProof/>
              </w:rPr>
              <w:drawing>
                <wp:inline distT="0" distB="0" distL="0" distR="0" wp14:anchorId="45A20DB1" wp14:editId="0C5ADA9A">
                  <wp:extent cx="1352550" cy="2027248"/>
                  <wp:effectExtent l="0" t="0" r="0" b="0"/>
                  <wp:docPr id="1478746918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746918" name="Picture 147874691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977" cy="203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0F8782EA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5CB5F232" w14:textId="5E95A008" w:rsidR="005122B5" w:rsidRPr="009236CA" w:rsidRDefault="00CC6234" w:rsidP="009236CA">
            <w:pPr>
              <w:pStyle w:val="Title"/>
            </w:pPr>
            <w:r>
              <w:t>Myo Min Soe</w:t>
            </w:r>
            <w:r w:rsidR="003D1B71" w:rsidRPr="00310F17">
              <w:br/>
            </w:r>
          </w:p>
        </w:tc>
      </w:tr>
      <w:tr w:rsidR="003D1B71" w14:paraId="3CEC4336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303122B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47DCB2C5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32794D63" w14:textId="4D4E7753" w:rsidR="00B450C1" w:rsidRPr="000D1BCC" w:rsidRDefault="009236CA" w:rsidP="000D1BCC">
            <w:pPr>
              <w:pStyle w:val="Heading2"/>
              <w:rPr>
                <w:rFonts w:ascii="Calibri" w:hAnsi="Calibri" w:cs="Calibri"/>
                <w:color w:val="0072C7"/>
              </w:rPr>
            </w:pPr>
            <w:r w:rsidRPr="00C50233">
              <w:rPr>
                <w:rFonts w:ascii="Calibri" w:hAnsi="Calibri" w:cs="Calibri"/>
                <w:color w:val="0072C7"/>
              </w:rPr>
              <w:t>About me</w:t>
            </w:r>
          </w:p>
          <w:p w14:paraId="30A42B85" w14:textId="47FE3075" w:rsidR="00B450C1" w:rsidRDefault="00B450C1" w:rsidP="00B450C1">
            <w:r w:rsidRPr="00B450C1">
              <w:t xml:space="preserve">I am an accomplished Cloud/System Engineer </w:t>
            </w:r>
            <w:r w:rsidR="00D42A73" w:rsidRPr="00EF1567">
              <w:t>with extensive experience</w:t>
            </w:r>
            <w:r w:rsidR="00D42A73" w:rsidRPr="00B450C1">
              <w:t xml:space="preserve"> </w:t>
            </w:r>
            <w:r w:rsidRPr="00B450C1">
              <w:t xml:space="preserve">in building, optimizing, and maintaining IT infrastructures across </w:t>
            </w:r>
            <w:r w:rsidR="00EF1567" w:rsidRPr="00EF1567">
              <w:t>cloud and on-premises systems</w:t>
            </w:r>
            <w:r w:rsidRPr="00B450C1">
              <w:t>. Skilled in cloud platforms such as AWS</w:t>
            </w:r>
            <w:r w:rsidR="005A0015">
              <w:t xml:space="preserve"> and </w:t>
            </w:r>
            <w:r w:rsidRPr="00B450C1">
              <w:t xml:space="preserve">Azure, </w:t>
            </w:r>
            <w:r w:rsidR="00F81205" w:rsidRPr="00F81205">
              <w:t>I specialize</w:t>
            </w:r>
            <w:r w:rsidRPr="00B450C1">
              <w:t xml:space="preserve"> in system architecture, automation, and ensuring seamless integration of infrastructure components.</w:t>
            </w:r>
          </w:p>
          <w:p w14:paraId="48D9A42F" w14:textId="77777777" w:rsidR="00155ECC" w:rsidRDefault="00155ECC" w:rsidP="00B450C1"/>
          <w:p w14:paraId="246DC134" w14:textId="039CBF02" w:rsidR="00155ECC" w:rsidRDefault="00155ECC" w:rsidP="00B450C1">
            <w:r w:rsidRPr="00155ECC">
              <w:t xml:space="preserve">My technical skillset includes proficiency </w:t>
            </w:r>
            <w:r w:rsidR="004E3F0E" w:rsidRPr="00FF2190">
              <w:t xml:space="preserve">in system </w:t>
            </w:r>
            <w:r w:rsidR="005271CF" w:rsidRPr="00FF2190">
              <w:t>administration</w:t>
            </w:r>
            <w:r w:rsidR="005271CF">
              <w:t xml:space="preserve"> (</w:t>
            </w:r>
            <w:r w:rsidR="004E3F0E">
              <w:t xml:space="preserve">Linux, </w:t>
            </w:r>
            <w:r w:rsidR="003022C0">
              <w:t>W</w:t>
            </w:r>
            <w:r w:rsidR="004E3F0E">
              <w:t>indow)</w:t>
            </w:r>
            <w:r w:rsidR="004E3F0E" w:rsidRPr="00FF2190">
              <w:t xml:space="preserve">, </w:t>
            </w:r>
            <w:r w:rsidR="005271CF" w:rsidRPr="00FF2190">
              <w:t>virtualization</w:t>
            </w:r>
            <w:r w:rsidR="005271CF">
              <w:t xml:space="preserve"> (</w:t>
            </w:r>
            <w:r w:rsidR="004E3F0E">
              <w:t>VMware)</w:t>
            </w:r>
            <w:r w:rsidR="004E3F0E" w:rsidRPr="00FF2190">
              <w:t xml:space="preserve">, </w:t>
            </w:r>
            <w:r w:rsidR="00BB0E2B" w:rsidRPr="00FF2190">
              <w:t xml:space="preserve">scripting (Python, </w:t>
            </w:r>
            <w:r w:rsidR="005271CF" w:rsidRPr="00FF2190">
              <w:t>Bash</w:t>
            </w:r>
            <w:r w:rsidR="005271CF">
              <w:t>, PowerShell</w:t>
            </w:r>
            <w:r w:rsidR="00BB0E2B" w:rsidRPr="00FF2190">
              <w:t>), infrastructure automation (Terraform, CloudFormation, Ansible</w:t>
            </w:r>
            <w:r w:rsidR="00BE63AB" w:rsidRPr="00FF2190">
              <w:t xml:space="preserve">), </w:t>
            </w:r>
            <w:r w:rsidR="00BE63AB" w:rsidRPr="00155ECC">
              <w:t>containerization</w:t>
            </w:r>
            <w:r w:rsidRPr="00155ECC">
              <w:t xml:space="preserve"> technologies (Docker, Kubernetes), and monitoring </w:t>
            </w:r>
            <w:r w:rsidR="004E3F0E" w:rsidRPr="00155ECC">
              <w:t>solutions</w:t>
            </w:r>
            <w:r w:rsidR="004E3F0E">
              <w:t xml:space="preserve"> (</w:t>
            </w:r>
            <w:r w:rsidR="00CF62E9">
              <w:t xml:space="preserve">Grafana, </w:t>
            </w:r>
            <w:r w:rsidR="004E3F0E">
              <w:t>Prometheus,</w:t>
            </w:r>
            <w:r w:rsidR="00BB0E2B">
              <w:t xml:space="preserve"> Zabbix and </w:t>
            </w:r>
            <w:r w:rsidR="00CF62E9">
              <w:t>CloudWatch</w:t>
            </w:r>
            <w:r w:rsidR="00BB0E2B">
              <w:t>)</w:t>
            </w:r>
            <w:r w:rsidRPr="00155ECC">
              <w:t xml:space="preserve"> to ensure seamless operations</w:t>
            </w:r>
          </w:p>
          <w:p w14:paraId="25C2B0B7" w14:textId="77777777" w:rsidR="00B450C1" w:rsidRDefault="00B450C1" w:rsidP="00B450C1"/>
          <w:p w14:paraId="19CFC0E3" w14:textId="78460121" w:rsidR="00DC03EC" w:rsidRPr="00034C8A" w:rsidRDefault="009B4C57" w:rsidP="00CA5E8C">
            <w:r w:rsidRPr="009B4C57">
              <w:t>Passionate about problem-solving and system optimization, I thrive in dynamic environments, working collaboratively to deliver secure, efficient, and innovative solutions. I am committed to continuous learning and staying at the forefront of technology to contribute effectively to organizational success.</w:t>
            </w:r>
          </w:p>
          <w:sdt>
            <w:sdtPr>
              <w:rPr>
                <w:rFonts w:ascii="Calibri" w:hAnsi="Calibri" w:cs="Calibri"/>
                <w:color w:val="0072C7"/>
              </w:rPr>
              <w:id w:val="1248844758"/>
              <w:placeholder>
                <w:docPart w:val="C4433DBFA20B4F91927DBCFB2C8F1168"/>
              </w:placeholder>
              <w:temporary/>
              <w:showingPlcHdr/>
              <w15:appearance w15:val="hidden"/>
            </w:sdtPr>
            <w:sdtEndPr/>
            <w:sdtContent>
              <w:p w14:paraId="7F2A2175" w14:textId="77777777" w:rsidR="00F3023C" w:rsidRPr="00E572D6" w:rsidRDefault="00F3023C" w:rsidP="00F3023C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0E527513" w14:textId="7D15A41F" w:rsidR="00F3023C" w:rsidRPr="004B549B" w:rsidRDefault="00FC00DA" w:rsidP="00F3023C">
            <w:pPr>
              <w:pStyle w:val="SchoolName"/>
              <w:rPr>
                <w:sz w:val="18"/>
                <w:szCs w:val="18"/>
              </w:rPr>
            </w:pPr>
            <w:r w:rsidRPr="004B549B">
              <w:rPr>
                <w:rFonts w:ascii="Calibri" w:hAnsi="Calibri"/>
                <w:sz w:val="18"/>
                <w:szCs w:val="18"/>
              </w:rPr>
              <w:t xml:space="preserve">Dec </w:t>
            </w:r>
            <w:r w:rsidR="00FA540D" w:rsidRPr="004B549B">
              <w:rPr>
                <w:rFonts w:ascii="Calibri" w:hAnsi="Calibri"/>
                <w:sz w:val="18"/>
                <w:szCs w:val="18"/>
              </w:rPr>
              <w:t xml:space="preserve">2012 – </w:t>
            </w:r>
            <w:r w:rsidRPr="004B549B">
              <w:rPr>
                <w:rFonts w:ascii="Calibri" w:hAnsi="Calibri"/>
                <w:sz w:val="18"/>
                <w:szCs w:val="18"/>
              </w:rPr>
              <w:t xml:space="preserve">Feb </w:t>
            </w:r>
            <w:r w:rsidR="00FA540D" w:rsidRPr="004B549B">
              <w:rPr>
                <w:rFonts w:ascii="Calibri" w:hAnsi="Calibri"/>
                <w:sz w:val="18"/>
                <w:szCs w:val="18"/>
              </w:rPr>
              <w:t>2019</w:t>
            </w:r>
          </w:p>
          <w:p w14:paraId="3E14B5DF" w14:textId="77777777" w:rsidR="009E25A0" w:rsidRDefault="00F3023C" w:rsidP="00FA540D">
            <w:pPr>
              <w:pStyle w:val="ListBullet"/>
              <w:numPr>
                <w:ilvl w:val="0"/>
                <w:numId w:val="14"/>
              </w:numPr>
              <w:rPr>
                <w:rFonts w:ascii="Calibri" w:hAnsi="Calibri" w:cs="Calibri"/>
                <w:sz w:val="21"/>
                <w:szCs w:val="21"/>
              </w:rPr>
            </w:pPr>
            <w:r w:rsidRPr="0050123A">
              <w:rPr>
                <w:rFonts w:ascii="Calibri" w:hAnsi="Calibri" w:cs="Calibri"/>
                <w:sz w:val="21"/>
                <w:szCs w:val="21"/>
              </w:rPr>
              <w:t>Bachelor of Engineering (Information Technology)</w:t>
            </w:r>
          </w:p>
          <w:p w14:paraId="2BB05BE5" w14:textId="1657B703" w:rsidR="00FA540D" w:rsidRPr="00FA540D" w:rsidRDefault="00FA540D" w:rsidP="009E25A0">
            <w:pPr>
              <w:pStyle w:val="ListBullet"/>
              <w:numPr>
                <w:ilvl w:val="0"/>
                <w:numId w:val="0"/>
              </w:numPr>
              <w:ind w:left="720"/>
              <w:rPr>
                <w:rFonts w:ascii="Calibri" w:hAnsi="Calibri" w:cs="Calibri"/>
                <w:sz w:val="21"/>
                <w:szCs w:val="21"/>
              </w:rPr>
            </w:pPr>
            <w:r>
              <w:t>West Yangon Technological University</w:t>
            </w:r>
            <w:r w:rsidRPr="00740017">
              <w:t xml:space="preserve">, </w:t>
            </w:r>
            <w:r>
              <w:t>Yangon</w:t>
            </w:r>
          </w:p>
          <w:p w14:paraId="0B70F5A2" w14:textId="77777777" w:rsidR="00F3023C" w:rsidRPr="00F3023C" w:rsidRDefault="00F3023C" w:rsidP="008D5409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sz w:val="21"/>
                <w:szCs w:val="21"/>
              </w:rPr>
            </w:pPr>
          </w:p>
          <w:p w14:paraId="15A185E0" w14:textId="650E4D9C" w:rsidR="009236CA" w:rsidRPr="009236CA" w:rsidRDefault="006157D5" w:rsidP="00CA5E8C">
            <w:pPr>
              <w:pStyle w:val="Heading2"/>
              <w:rPr>
                <w:rFonts w:ascii="Calibri" w:hAnsi="Calibri" w:cs="Calibri"/>
                <w:color w:val="0072C7"/>
                <w:sz w:val="22"/>
                <w:szCs w:val="22"/>
              </w:rPr>
            </w:pPr>
            <w:r w:rsidRPr="006157D5">
              <w:rPr>
                <w:rFonts w:ascii="Calibri" w:hAnsi="Calibri" w:cs="Calibri"/>
                <w:color w:val="0072C7"/>
              </w:rPr>
              <w:t xml:space="preserve">IT Professional </w:t>
            </w:r>
            <w:r w:rsidR="00510A6A">
              <w:rPr>
                <w:rFonts w:ascii="Calibri" w:hAnsi="Calibri" w:cs="Calibri"/>
                <w:color w:val="0072C7"/>
              </w:rPr>
              <w:t>experience</w:t>
            </w:r>
          </w:p>
          <w:p w14:paraId="6B80C125" w14:textId="18317F98" w:rsidR="003D1B71" w:rsidRPr="00740017" w:rsidRDefault="005122B5" w:rsidP="00AC6C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May 2018 </w:t>
            </w:r>
            <w:r w:rsidR="003D1B71"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 xml:space="preserve"> Oct 2019</w:t>
            </w:r>
          </w:p>
          <w:p w14:paraId="242DB610" w14:textId="3DE73EAA" w:rsidR="005122B5" w:rsidRPr="00740017" w:rsidRDefault="005122B5" w:rsidP="00AC6C7E">
            <w:pPr>
              <w:pStyle w:val="Experience"/>
              <w:rPr>
                <w:rFonts w:ascii="Calibri" w:hAnsi="Calibri" w:cs="Calibri"/>
              </w:rPr>
            </w:pPr>
            <w:r>
              <w:t>Junior System Engineer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NTT DATA Myanmar </w:t>
            </w:r>
          </w:p>
          <w:p w14:paraId="40AC7A69" w14:textId="2E99D499" w:rsidR="005122B5" w:rsidRPr="00740017" w:rsidRDefault="005122B5" w:rsidP="005122B5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Oct 2019 </w:t>
            </w:r>
            <w:r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 xml:space="preserve"> Apr 2021</w:t>
            </w:r>
          </w:p>
          <w:p w14:paraId="3F785449" w14:textId="49E870F4" w:rsidR="00FD748C" w:rsidRPr="008D5409" w:rsidRDefault="005122B5" w:rsidP="005122B5">
            <w:pPr>
              <w:pStyle w:val="Experience"/>
              <w:rPr>
                <w:rFonts w:ascii="Calibri" w:hAnsi="Calibri" w:cs="Calibri"/>
              </w:rPr>
            </w:pPr>
            <w:r>
              <w:t>System Engineer</w:t>
            </w:r>
            <w:r w:rsidRPr="00740017">
              <w:rPr>
                <w:rFonts w:ascii="Calibri" w:hAnsi="Calibri" w:cs="Calibri"/>
              </w:rPr>
              <w:t xml:space="preserve"> </w:t>
            </w:r>
            <w:r w:rsidRPr="00740017">
              <w:rPr>
                <w:rStyle w:val="Strong"/>
                <w:rFonts w:ascii="Calibri" w:hAnsi="Calibri" w:cs="Calibri"/>
              </w:rPr>
              <w:t>•</w:t>
            </w:r>
            <w:r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NTT DATA Myanmar </w:t>
            </w:r>
          </w:p>
          <w:p w14:paraId="0BA7593C" w14:textId="3B8E6629" w:rsidR="00D84F35" w:rsidRPr="00740017" w:rsidRDefault="00D84F35" w:rsidP="00D84F35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Apr 2021 </w:t>
            </w:r>
            <w:r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 xml:space="preserve"> </w:t>
            </w:r>
            <w:r w:rsidR="00B24DB0">
              <w:rPr>
                <w:rFonts w:ascii="Calibri" w:hAnsi="Calibri" w:cs="Calibri"/>
              </w:rPr>
              <w:t>May 2024</w:t>
            </w:r>
          </w:p>
          <w:p w14:paraId="3A03FBCA" w14:textId="39E26571" w:rsidR="009236CA" w:rsidRPr="008022AE" w:rsidRDefault="00D84F35" w:rsidP="008022AE">
            <w:pPr>
              <w:pStyle w:val="Experience"/>
              <w:rPr>
                <w:rFonts w:ascii="Calibri" w:hAnsi="Calibri" w:cs="Calibri"/>
              </w:rPr>
            </w:pPr>
            <w:r>
              <w:t xml:space="preserve">Senior System </w:t>
            </w:r>
            <w:r w:rsidR="003624E7">
              <w:t>Engineer (Team Lead)</w:t>
            </w:r>
            <w:r w:rsidRPr="00740017">
              <w:rPr>
                <w:rFonts w:ascii="Calibri" w:hAnsi="Calibri" w:cs="Calibri"/>
              </w:rPr>
              <w:t xml:space="preserve"> </w:t>
            </w:r>
            <w:r w:rsidRPr="00740017">
              <w:rPr>
                <w:rStyle w:val="Strong"/>
                <w:rFonts w:ascii="Calibri" w:hAnsi="Calibri" w:cs="Calibri"/>
              </w:rPr>
              <w:t>•</w:t>
            </w:r>
            <w:r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NTT DATA Myanmar </w:t>
            </w:r>
          </w:p>
          <w:p w14:paraId="690B9F15" w14:textId="38F46511" w:rsidR="00092541" w:rsidRPr="00C737B5" w:rsidRDefault="00BD15C0" w:rsidP="000C2E90">
            <w:pPr>
              <w:pStyle w:val="ListParagraph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cstheme="minorHAnsi"/>
                <w:szCs w:val="20"/>
                <w:lang w:eastAsia="ja-JP" w:bidi="my-MM"/>
              </w:rPr>
            </w:pPr>
            <w:r w:rsidRPr="00C737B5">
              <w:rPr>
                <w:rFonts w:cstheme="minorHAnsi"/>
                <w:szCs w:val="20"/>
                <w:lang w:eastAsia="ja-JP" w:bidi="my-MM"/>
              </w:rPr>
              <w:lastRenderedPageBreak/>
              <w:t>M</w:t>
            </w:r>
            <w:r w:rsidR="00092541" w:rsidRPr="00C737B5">
              <w:rPr>
                <w:rFonts w:cstheme="minorHAnsi"/>
                <w:szCs w:val="20"/>
                <w:lang w:eastAsia="ja-JP" w:bidi="my-MM"/>
              </w:rPr>
              <w:t>anaging ISMS processes, SLA support, task structuring with WBS, and driving continuous improvement through the PDCA cycle</w:t>
            </w:r>
          </w:p>
          <w:p w14:paraId="4284B467" w14:textId="6E345772" w:rsidR="006E0021" w:rsidRPr="00C737B5" w:rsidRDefault="006E0021" w:rsidP="000C2E90">
            <w:pPr>
              <w:pStyle w:val="ListParagraph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cstheme="minorHAnsi"/>
                <w:szCs w:val="20"/>
                <w:lang w:eastAsia="ja-JP" w:bidi="my-MM"/>
              </w:rPr>
            </w:pPr>
            <w:r w:rsidRPr="00C737B5">
              <w:rPr>
                <w:rFonts w:cstheme="minorHAnsi"/>
                <w:szCs w:val="20"/>
                <w:lang w:eastAsia="ja-JP" w:bidi="my-MM"/>
              </w:rPr>
              <w:t>Responsible for managing and maintaining approximately one hundred Linux and Windows servers within a VMware infrastructure</w:t>
            </w:r>
          </w:p>
          <w:p w14:paraId="7F0EC5DA" w14:textId="1F17D96B" w:rsidR="00867258" w:rsidRPr="00C737B5" w:rsidRDefault="00867258" w:rsidP="000C2E90">
            <w:pPr>
              <w:pStyle w:val="ListParagraph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cstheme="minorHAnsi"/>
                <w:szCs w:val="20"/>
                <w:lang w:eastAsia="ja-JP" w:bidi="my-MM"/>
              </w:rPr>
            </w:pPr>
            <w:r w:rsidRPr="00C737B5">
              <w:rPr>
                <w:rFonts w:cstheme="minorHAnsi"/>
                <w:szCs w:val="20"/>
                <w:shd w:val="clear" w:color="auto" w:fill="FFFFFF"/>
              </w:rPr>
              <w:t>Extensive experience in SAN infrastructure management and provide backup solutions for mission-critical systems</w:t>
            </w:r>
          </w:p>
          <w:p w14:paraId="1B817D82" w14:textId="66DB1A1B" w:rsidR="00E05B9C" w:rsidRPr="00C737B5" w:rsidRDefault="00E05B9C" w:rsidP="000C2E90">
            <w:pPr>
              <w:pStyle w:val="ListParagraph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cstheme="minorHAnsi"/>
                <w:szCs w:val="20"/>
                <w:lang w:eastAsia="ja-JP" w:bidi="my-MM"/>
              </w:rPr>
            </w:pPr>
            <w:r w:rsidRPr="00C737B5">
              <w:rPr>
                <w:rFonts w:cstheme="minorHAnsi"/>
                <w:szCs w:val="20"/>
                <w:shd w:val="clear" w:color="auto" w:fill="FFFFFF"/>
              </w:rPr>
              <w:t xml:space="preserve">Maintenance and customization of system monitoring and job design </w:t>
            </w:r>
          </w:p>
          <w:p w14:paraId="3C26B046" w14:textId="06131843" w:rsidR="009E6B09" w:rsidRPr="00C737B5" w:rsidRDefault="009E6B09" w:rsidP="000C2E90">
            <w:pPr>
              <w:pStyle w:val="ListParagraph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cstheme="minorHAnsi"/>
                <w:szCs w:val="20"/>
                <w:lang w:eastAsia="ja-JP" w:bidi="my-MM"/>
              </w:rPr>
            </w:pPr>
            <w:r w:rsidRPr="00C737B5">
              <w:rPr>
                <w:rFonts w:cstheme="minorHAnsi"/>
                <w:szCs w:val="20"/>
                <w:lang w:eastAsia="ja-JP" w:bidi="my-MM"/>
              </w:rPr>
              <w:t>Preparing time charts, managing release operations, conducting retrospectives, and creating or updating SOPs and technical documents to ensure accuracy, compliance, and continuous improvement.</w:t>
            </w:r>
          </w:p>
          <w:p w14:paraId="6E95E1D0" w14:textId="795DF29C" w:rsidR="00AB5371" w:rsidRPr="00C737B5" w:rsidRDefault="00AB5371" w:rsidP="000C2E90">
            <w:pPr>
              <w:pStyle w:val="ListParagraph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cstheme="minorHAnsi"/>
                <w:szCs w:val="20"/>
                <w:lang w:eastAsia="ja-JP" w:bidi="my-MM"/>
              </w:rPr>
            </w:pPr>
            <w:r w:rsidRPr="00C737B5">
              <w:rPr>
                <w:rFonts w:cstheme="minorHAnsi"/>
                <w:szCs w:val="20"/>
                <w:lang w:eastAsia="ja-JP" w:bidi="my-MM"/>
              </w:rPr>
              <w:t>Experienced in hardware replacements, system updates, troubleshooting, and optimizing performance across mission-critical systems. Skilled in automation, system monitoring, and managing BCP, migrations, and storage upgrades</w:t>
            </w:r>
          </w:p>
          <w:p w14:paraId="15DDB38A" w14:textId="19F6AE48" w:rsidR="00717C67" w:rsidRPr="00C737B5" w:rsidRDefault="00717C67" w:rsidP="000C2E90">
            <w:pPr>
              <w:pStyle w:val="ListParagraph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cstheme="minorHAnsi"/>
                <w:szCs w:val="20"/>
                <w:lang w:eastAsia="ja-JP" w:bidi="my-MM"/>
              </w:rPr>
            </w:pPr>
            <w:r w:rsidRPr="00C737B5">
              <w:rPr>
                <w:rFonts w:cstheme="minorHAnsi"/>
                <w:szCs w:val="20"/>
                <w:lang w:eastAsia="ja-JP" w:bidi="my-MM"/>
              </w:rPr>
              <w:t>Skilled in vendor communication and managing incident/inquiry tickets for prompt issue resolution.</w:t>
            </w:r>
          </w:p>
          <w:p w14:paraId="78211C95" w14:textId="4E708FCB" w:rsidR="00AD69E8" w:rsidRPr="00C737B5" w:rsidRDefault="00331036" w:rsidP="000C2E90">
            <w:pPr>
              <w:pStyle w:val="ListParagraph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cstheme="minorHAnsi"/>
                <w:szCs w:val="20"/>
                <w:lang w:eastAsia="ja-JP" w:bidi="my-MM"/>
              </w:rPr>
            </w:pPr>
            <w:r w:rsidRPr="00C737B5">
              <w:rPr>
                <w:rFonts w:cstheme="minorHAnsi"/>
                <w:szCs w:val="20"/>
                <w:lang w:eastAsia="ja-JP" w:bidi="my-MM"/>
              </w:rPr>
              <w:t>I</w:t>
            </w:r>
            <w:r w:rsidR="00AD69E8" w:rsidRPr="00C737B5">
              <w:rPr>
                <w:rFonts w:cstheme="minorHAnsi"/>
                <w:szCs w:val="20"/>
                <w:lang w:eastAsia="ja-JP" w:bidi="my-MM"/>
              </w:rPr>
              <w:t>mplementing security compliance frameworks such as ISO 27001, with hands-on experience as an internal auditor</w:t>
            </w:r>
          </w:p>
          <w:p w14:paraId="12A2E540" w14:textId="77777777" w:rsidR="001E5102" w:rsidRDefault="001E5102" w:rsidP="001E5102">
            <w:pPr>
              <w:widowControl/>
              <w:shd w:val="clear" w:color="auto" w:fill="FFFFFF"/>
              <w:autoSpaceDE/>
              <w:autoSpaceDN/>
              <w:adjustRightInd/>
              <w:rPr>
                <w:rFonts w:cstheme="minorHAnsi"/>
                <w:szCs w:val="20"/>
                <w:lang w:eastAsia="ja-JP" w:bidi="my-MM"/>
              </w:rPr>
            </w:pPr>
          </w:p>
          <w:p w14:paraId="31C7C068" w14:textId="1629BF59" w:rsidR="001E5102" w:rsidRPr="00740017" w:rsidRDefault="001E5102" w:rsidP="001E5102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Jun 2024 </w:t>
            </w:r>
            <w:r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 xml:space="preserve"> Present</w:t>
            </w:r>
          </w:p>
          <w:p w14:paraId="572D10D3" w14:textId="775F309E" w:rsidR="001E5102" w:rsidRDefault="001E5102" w:rsidP="001E5102">
            <w:pPr>
              <w:pStyle w:val="Experience"/>
              <w:rPr>
                <w:rFonts w:ascii="Calibri" w:hAnsi="Calibri" w:cs="Calibri"/>
              </w:rPr>
            </w:pPr>
            <w:r>
              <w:t xml:space="preserve">System/Cloud Engineer </w:t>
            </w:r>
            <w:r w:rsidRPr="00740017">
              <w:rPr>
                <w:rFonts w:ascii="Calibri" w:hAnsi="Calibri" w:cs="Calibri"/>
              </w:rPr>
              <w:t xml:space="preserve">• </w:t>
            </w:r>
            <w:r>
              <w:rPr>
                <w:rFonts w:ascii="Calibri" w:hAnsi="Calibri" w:cs="Calibri"/>
              </w:rPr>
              <w:t xml:space="preserve">YOMA NOMINEE LIMITED </w:t>
            </w:r>
          </w:p>
          <w:p w14:paraId="5C0B6BE4" w14:textId="77777777" w:rsidR="00F538FA" w:rsidRDefault="00F538FA" w:rsidP="00A53690">
            <w:pPr>
              <w:pStyle w:val="ListParagraph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cstheme="minorHAnsi"/>
                <w:szCs w:val="20"/>
                <w:lang w:eastAsia="ja-JP" w:bidi="my-MM"/>
              </w:rPr>
            </w:pPr>
            <w:r w:rsidRPr="00F538FA">
              <w:rPr>
                <w:rFonts w:cstheme="minorHAnsi"/>
                <w:szCs w:val="20"/>
                <w:lang w:eastAsia="ja-JP" w:bidi="my-MM"/>
              </w:rPr>
              <w:t>Oversaw the management and upkeep of on-premise VMware infrastructure for optimal performance and reliability.</w:t>
            </w:r>
          </w:p>
          <w:p w14:paraId="49816A70" w14:textId="4AA334A0" w:rsidR="005312A8" w:rsidRDefault="005312A8" w:rsidP="005312A8">
            <w:pPr>
              <w:pStyle w:val="ListParagraph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cstheme="minorHAnsi"/>
                <w:szCs w:val="20"/>
                <w:lang w:eastAsia="ja-JP" w:bidi="my-MM"/>
              </w:rPr>
            </w:pPr>
            <w:r w:rsidRPr="002858A6">
              <w:rPr>
                <w:rFonts w:cstheme="minorHAnsi"/>
                <w:szCs w:val="20"/>
                <w:lang w:eastAsia="ja-JP" w:bidi="my-MM"/>
              </w:rPr>
              <w:t xml:space="preserve">Monitored </w:t>
            </w:r>
            <w:r>
              <w:rPr>
                <w:rFonts w:cstheme="minorHAnsi"/>
                <w:szCs w:val="20"/>
                <w:lang w:eastAsia="ja-JP" w:bidi="my-MM"/>
              </w:rPr>
              <w:t xml:space="preserve">on-premise </w:t>
            </w:r>
            <w:r w:rsidRPr="002858A6">
              <w:rPr>
                <w:rFonts w:cstheme="minorHAnsi"/>
                <w:szCs w:val="20"/>
                <w:lang w:eastAsia="ja-JP" w:bidi="my-MM"/>
              </w:rPr>
              <w:t>servers, storage, and network devices with Zabbix</w:t>
            </w:r>
            <w:r>
              <w:rPr>
                <w:rFonts w:cstheme="minorHAnsi"/>
                <w:szCs w:val="20"/>
                <w:lang w:eastAsia="ja-JP" w:bidi="my-MM"/>
              </w:rPr>
              <w:t xml:space="preserve"> and i</w:t>
            </w:r>
            <w:r w:rsidRPr="00B1026A">
              <w:rPr>
                <w:rFonts w:cstheme="minorHAnsi"/>
                <w:szCs w:val="20"/>
                <w:lang w:eastAsia="ja-JP" w:bidi="my-MM"/>
              </w:rPr>
              <w:t xml:space="preserve">ntegrate </w:t>
            </w:r>
            <w:r>
              <w:rPr>
                <w:rFonts w:cstheme="minorHAnsi"/>
                <w:szCs w:val="20"/>
                <w:lang w:eastAsia="ja-JP" w:bidi="my-MM"/>
              </w:rPr>
              <w:t xml:space="preserve">with </w:t>
            </w:r>
            <w:r w:rsidRPr="00B1026A">
              <w:rPr>
                <w:rFonts w:cstheme="minorHAnsi"/>
                <w:szCs w:val="20"/>
                <w:lang w:eastAsia="ja-JP" w:bidi="my-MM"/>
              </w:rPr>
              <w:t xml:space="preserve">Grafana to visualize monitoring. </w:t>
            </w:r>
          </w:p>
          <w:p w14:paraId="7029A450" w14:textId="77777777" w:rsidR="00BC2CEE" w:rsidRDefault="00BC2CEE" w:rsidP="00BC2CEE">
            <w:pPr>
              <w:pStyle w:val="ListParagraph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cstheme="minorHAnsi"/>
                <w:szCs w:val="20"/>
                <w:lang w:eastAsia="ja-JP" w:bidi="my-MM"/>
              </w:rPr>
            </w:pPr>
            <w:r w:rsidRPr="003F0C60">
              <w:rPr>
                <w:rFonts w:cstheme="minorHAnsi"/>
                <w:szCs w:val="20"/>
                <w:lang w:eastAsia="ja-JP" w:bidi="my-MM"/>
              </w:rPr>
              <w:t>Managed incidents and problems using ManageEngine ServiceDesk, aligning with ITIL best practices</w:t>
            </w:r>
            <w:r w:rsidRPr="00A53690">
              <w:rPr>
                <w:rFonts w:cstheme="minorHAnsi"/>
                <w:szCs w:val="20"/>
                <w:lang w:eastAsia="ja-JP" w:bidi="my-MM"/>
              </w:rPr>
              <w:t xml:space="preserve">. </w:t>
            </w:r>
          </w:p>
          <w:p w14:paraId="32463E15" w14:textId="77777777" w:rsidR="009F3802" w:rsidRDefault="009F3802" w:rsidP="009F3802">
            <w:pPr>
              <w:pStyle w:val="ListParagraph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cstheme="minorHAnsi"/>
                <w:szCs w:val="20"/>
                <w:lang w:eastAsia="ja-JP" w:bidi="my-MM"/>
              </w:rPr>
            </w:pPr>
            <w:r w:rsidRPr="002E2272">
              <w:rPr>
                <w:rFonts w:cstheme="minorHAnsi"/>
                <w:szCs w:val="20"/>
                <w:lang w:eastAsia="ja-JP" w:bidi="my-MM"/>
              </w:rPr>
              <w:t>Managed users, devices, emails, and domains with Microsoft Entra ID, Microsoft 365 Admin, and MS Exchange to ensure secure and efficient administration</w:t>
            </w:r>
          </w:p>
          <w:p w14:paraId="2B21299D" w14:textId="41B6E0E2" w:rsidR="009F3802" w:rsidRPr="00A53690" w:rsidRDefault="004B29DD" w:rsidP="00BC2CEE">
            <w:pPr>
              <w:pStyle w:val="ListParagraph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cstheme="minorHAnsi"/>
                <w:szCs w:val="20"/>
                <w:lang w:eastAsia="ja-JP" w:bidi="my-MM"/>
              </w:rPr>
            </w:pPr>
            <w:r>
              <w:rPr>
                <w:rFonts w:cstheme="minorHAnsi"/>
                <w:szCs w:val="20"/>
                <w:lang w:eastAsia="ja-JP" w:bidi="my-MM"/>
              </w:rPr>
              <w:t>“</w:t>
            </w:r>
            <w:proofErr w:type="spellStart"/>
            <w:r w:rsidRPr="009C21C1">
              <w:rPr>
                <w:rFonts w:cstheme="minorHAnsi"/>
                <w:szCs w:val="20"/>
                <w:lang w:eastAsia="ja-JP" w:bidi="my-MM"/>
              </w:rPr>
              <w:t>ClickUp</w:t>
            </w:r>
            <w:proofErr w:type="spellEnd"/>
            <w:r>
              <w:rPr>
                <w:rFonts w:cstheme="minorHAnsi"/>
                <w:szCs w:val="20"/>
                <w:lang w:eastAsia="ja-JP" w:bidi="my-MM"/>
              </w:rPr>
              <w:t>”</w:t>
            </w:r>
            <w:r w:rsidRPr="009C21C1">
              <w:rPr>
                <w:rFonts w:cstheme="minorHAnsi"/>
                <w:szCs w:val="20"/>
                <w:lang w:eastAsia="ja-JP" w:bidi="my-MM"/>
              </w:rPr>
              <w:t xml:space="preserve"> for efficient task tracking and management</w:t>
            </w:r>
          </w:p>
          <w:p w14:paraId="039997F1" w14:textId="6E41B3C7" w:rsidR="00BC2CEE" w:rsidRDefault="00BC2CEE" w:rsidP="00BC2CEE">
            <w:pPr>
              <w:pStyle w:val="ListParagraph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cstheme="minorHAnsi"/>
                <w:szCs w:val="20"/>
                <w:lang w:eastAsia="ja-JP" w:bidi="my-MM"/>
              </w:rPr>
            </w:pPr>
            <w:r w:rsidRPr="007F0670">
              <w:rPr>
                <w:rFonts w:cstheme="minorHAnsi"/>
                <w:szCs w:val="20"/>
                <w:lang w:eastAsia="ja-JP" w:bidi="my-MM"/>
              </w:rPr>
              <w:t>Managed domains across AWS, GoDaddy, Ebrain, and MTG, handling domain transfers to AWS.</w:t>
            </w:r>
          </w:p>
          <w:p w14:paraId="6D33B11C" w14:textId="540316C0" w:rsidR="00BC2CEE" w:rsidRPr="00266B71" w:rsidRDefault="00BC2CEE" w:rsidP="00266B71">
            <w:pPr>
              <w:pStyle w:val="ListParagraph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cstheme="minorHAnsi"/>
                <w:szCs w:val="20"/>
                <w:lang w:eastAsia="ja-JP" w:bidi="my-MM"/>
              </w:rPr>
            </w:pPr>
            <w:r w:rsidRPr="00CD7C8E">
              <w:rPr>
                <w:rFonts w:cstheme="minorHAnsi"/>
                <w:szCs w:val="20"/>
                <w:lang w:eastAsia="ja-JP" w:bidi="my-MM"/>
              </w:rPr>
              <w:t>Performed performance tuning in both on-premise and cloud environments to optimize system efficiency</w:t>
            </w:r>
          </w:p>
          <w:p w14:paraId="3767168E" w14:textId="738581ED" w:rsidR="00F86EB5" w:rsidRDefault="000554F2" w:rsidP="00A53690">
            <w:pPr>
              <w:pStyle w:val="ListParagraph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cstheme="minorHAnsi"/>
                <w:szCs w:val="20"/>
                <w:lang w:eastAsia="ja-JP" w:bidi="my-MM"/>
              </w:rPr>
            </w:pPr>
            <w:r>
              <w:rPr>
                <w:rFonts w:cstheme="minorHAnsi"/>
                <w:szCs w:val="20"/>
                <w:lang w:eastAsia="ja-JP" w:bidi="my-MM"/>
              </w:rPr>
              <w:t>Managed</w:t>
            </w:r>
            <w:r w:rsidR="00F86EB5" w:rsidRPr="00F86EB5">
              <w:rPr>
                <w:rFonts w:cstheme="minorHAnsi"/>
                <w:szCs w:val="20"/>
                <w:lang w:eastAsia="ja-JP" w:bidi="my-MM"/>
              </w:rPr>
              <w:t xml:space="preserve"> and maintained AWS core services including EC2, VPC, Lambda, RDS, S</w:t>
            </w:r>
            <w:r w:rsidR="00F109A0" w:rsidRPr="00F86EB5">
              <w:rPr>
                <w:rFonts w:cstheme="minorHAnsi"/>
                <w:szCs w:val="20"/>
                <w:lang w:eastAsia="ja-JP" w:bidi="my-MM"/>
              </w:rPr>
              <w:t>3,</w:t>
            </w:r>
            <w:r w:rsidR="00F109A0">
              <w:rPr>
                <w:rFonts w:cstheme="minorHAnsi"/>
                <w:szCs w:val="20"/>
                <w:lang w:eastAsia="ja-JP" w:bidi="my-MM"/>
              </w:rPr>
              <w:t xml:space="preserve"> Route</w:t>
            </w:r>
            <w:r w:rsidR="00F86EB5">
              <w:rPr>
                <w:rFonts w:cstheme="minorHAnsi"/>
                <w:szCs w:val="20"/>
                <w:lang w:eastAsia="ja-JP" w:bidi="my-MM"/>
              </w:rPr>
              <w:t>53</w:t>
            </w:r>
            <w:r w:rsidR="00F86EB5" w:rsidRPr="00F86EB5">
              <w:rPr>
                <w:rFonts w:cstheme="minorHAnsi"/>
                <w:szCs w:val="20"/>
                <w:lang w:eastAsia="ja-JP" w:bidi="my-MM"/>
              </w:rPr>
              <w:t xml:space="preserve"> and </w:t>
            </w:r>
            <w:r w:rsidR="003A5D45" w:rsidRPr="00F86EB5">
              <w:rPr>
                <w:rFonts w:cstheme="minorHAnsi"/>
                <w:szCs w:val="20"/>
                <w:lang w:eastAsia="ja-JP" w:bidi="my-MM"/>
              </w:rPr>
              <w:t>LightSail</w:t>
            </w:r>
          </w:p>
          <w:p w14:paraId="215967EB" w14:textId="79E18E49" w:rsidR="00753D70" w:rsidRDefault="004F231B" w:rsidP="00A53690">
            <w:pPr>
              <w:pStyle w:val="ListParagraph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cstheme="minorHAnsi"/>
                <w:szCs w:val="20"/>
                <w:lang w:eastAsia="ja-JP" w:bidi="my-MM"/>
              </w:rPr>
            </w:pPr>
            <w:r w:rsidRPr="004F231B">
              <w:rPr>
                <w:rFonts w:cstheme="minorHAnsi"/>
                <w:szCs w:val="20"/>
                <w:lang w:eastAsia="ja-JP" w:bidi="my-MM"/>
              </w:rPr>
              <w:t>Drive cost optimization and monitor billing for cost efficiency</w:t>
            </w:r>
            <w:r w:rsidR="00AD08D5">
              <w:rPr>
                <w:rFonts w:cstheme="minorHAnsi"/>
                <w:szCs w:val="20"/>
                <w:lang w:eastAsia="ja-JP" w:bidi="my-MM"/>
              </w:rPr>
              <w:t xml:space="preserve"> in AWS</w:t>
            </w:r>
            <w:r w:rsidR="00A53690" w:rsidRPr="00A53690">
              <w:rPr>
                <w:rFonts w:cstheme="minorHAnsi"/>
                <w:szCs w:val="20"/>
                <w:lang w:eastAsia="ja-JP" w:bidi="my-MM"/>
              </w:rPr>
              <w:t xml:space="preserve">. </w:t>
            </w:r>
          </w:p>
          <w:p w14:paraId="2CED349D" w14:textId="390A6AFA" w:rsidR="00886649" w:rsidRPr="00B5628A" w:rsidRDefault="006A7493" w:rsidP="00886649">
            <w:pPr>
              <w:pStyle w:val="ListParagraph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cstheme="minorHAnsi"/>
                <w:szCs w:val="20"/>
                <w:lang w:eastAsia="ja-JP" w:bidi="my-MM"/>
              </w:rPr>
            </w:pPr>
            <w:r>
              <w:rPr>
                <w:rFonts w:cstheme="minorHAnsi"/>
                <w:szCs w:val="20"/>
                <w:lang w:eastAsia="ja-JP" w:bidi="my-MM"/>
              </w:rPr>
              <w:t>C</w:t>
            </w:r>
            <w:r w:rsidR="0010121F" w:rsidRPr="0010121F">
              <w:rPr>
                <w:rFonts w:cstheme="minorHAnsi"/>
                <w:szCs w:val="20"/>
                <w:lang w:eastAsia="ja-JP" w:bidi="my-MM"/>
              </w:rPr>
              <w:t>onfiguring</w:t>
            </w:r>
            <w:r>
              <w:rPr>
                <w:rFonts w:cstheme="minorHAnsi"/>
                <w:szCs w:val="20"/>
                <w:lang w:eastAsia="ja-JP" w:bidi="my-MM"/>
              </w:rPr>
              <w:t xml:space="preserve"> CloudWatch</w:t>
            </w:r>
            <w:r w:rsidR="0010121F" w:rsidRPr="0010121F">
              <w:rPr>
                <w:rFonts w:cstheme="minorHAnsi"/>
                <w:szCs w:val="20"/>
                <w:lang w:eastAsia="ja-JP" w:bidi="my-MM"/>
              </w:rPr>
              <w:t xml:space="preserve"> alarms to ensure proactive detection and </w:t>
            </w:r>
          </w:p>
          <w:p w14:paraId="0B59B3E6" w14:textId="159F90C4" w:rsidR="00D00B14" w:rsidRDefault="00B5628A" w:rsidP="00886649">
            <w:pPr>
              <w:pStyle w:val="ListParagraph"/>
              <w:widowControl/>
              <w:numPr>
                <w:ilvl w:val="0"/>
                <w:numId w:val="0"/>
              </w:numPr>
              <w:shd w:val="clear" w:color="auto" w:fill="FFFFFF"/>
              <w:autoSpaceDE/>
              <w:autoSpaceDN/>
              <w:adjustRightInd/>
              <w:ind w:left="720"/>
              <w:rPr>
                <w:rFonts w:cstheme="minorHAnsi"/>
                <w:szCs w:val="20"/>
                <w:lang w:eastAsia="ja-JP" w:bidi="my-MM"/>
              </w:rPr>
            </w:pPr>
            <w:r w:rsidRPr="00B5628A">
              <w:rPr>
                <w:rFonts w:cstheme="minorHAnsi"/>
                <w:szCs w:val="20"/>
                <w:lang w:eastAsia="ja-JP" w:bidi="my-MM"/>
              </w:rPr>
              <w:lastRenderedPageBreak/>
              <w:t>CloudTrail to track user and system activity</w:t>
            </w:r>
          </w:p>
          <w:p w14:paraId="779FEBCD" w14:textId="77777777" w:rsidR="00B97C14" w:rsidRDefault="00B97C14" w:rsidP="00B1026A">
            <w:pPr>
              <w:pStyle w:val="ListParagraph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cstheme="minorHAnsi"/>
                <w:szCs w:val="20"/>
                <w:lang w:eastAsia="ja-JP" w:bidi="my-MM"/>
              </w:rPr>
            </w:pPr>
            <w:r w:rsidRPr="00B97C14">
              <w:rPr>
                <w:rFonts w:cstheme="minorHAnsi"/>
                <w:szCs w:val="20"/>
                <w:lang w:eastAsia="ja-JP" w:bidi="my-MM"/>
              </w:rPr>
              <w:t>Configured and maintained websites using AWS-native services like Global Accelerator, ELB, ACM, Route 53, and EC2</w:t>
            </w:r>
          </w:p>
          <w:p w14:paraId="34477F7C" w14:textId="4932DB6A" w:rsidR="00ED7C45" w:rsidRDefault="000D4F40" w:rsidP="00ED7C45">
            <w:pPr>
              <w:pStyle w:val="ListParagraph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cstheme="minorHAnsi"/>
                <w:szCs w:val="20"/>
                <w:lang w:eastAsia="ja-JP" w:bidi="my-MM"/>
              </w:rPr>
            </w:pPr>
            <w:r w:rsidRPr="000D4F40">
              <w:rPr>
                <w:rFonts w:cstheme="minorHAnsi"/>
                <w:szCs w:val="20"/>
                <w:lang w:eastAsia="ja-JP" w:bidi="my-MM"/>
              </w:rPr>
              <w:t>Leveraged</w:t>
            </w:r>
            <w:r w:rsidR="008C4A5D" w:rsidRPr="008C4A5D">
              <w:rPr>
                <w:rFonts w:cstheme="minorHAnsi"/>
                <w:szCs w:val="20"/>
                <w:lang w:eastAsia="ja-JP" w:bidi="my-MM"/>
              </w:rPr>
              <w:t xml:space="preserve"> </w:t>
            </w:r>
            <w:proofErr w:type="spellStart"/>
            <w:r w:rsidR="008C4A5D" w:rsidRPr="008C4A5D">
              <w:rPr>
                <w:rFonts w:cstheme="minorHAnsi"/>
                <w:szCs w:val="20"/>
                <w:lang w:eastAsia="ja-JP" w:bidi="my-MM"/>
              </w:rPr>
              <w:t>IaC</w:t>
            </w:r>
            <w:proofErr w:type="spellEnd"/>
            <w:r w:rsidR="008C4A5D" w:rsidRPr="008C4A5D">
              <w:rPr>
                <w:rFonts w:cstheme="minorHAnsi"/>
                <w:szCs w:val="20"/>
                <w:lang w:eastAsia="ja-JP" w:bidi="my-MM"/>
              </w:rPr>
              <w:t xml:space="preserve"> tools like Terraform and Ansible to deploy and manage infrastructure resources</w:t>
            </w:r>
          </w:p>
          <w:p w14:paraId="3875359B" w14:textId="260118F6" w:rsidR="00680A07" w:rsidRDefault="00DF2891" w:rsidP="00ED7C45">
            <w:pPr>
              <w:pStyle w:val="ListParagraph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cstheme="minorHAnsi"/>
                <w:szCs w:val="20"/>
                <w:lang w:eastAsia="ja-JP" w:bidi="my-MM"/>
              </w:rPr>
            </w:pPr>
            <w:r w:rsidRPr="00DF2891">
              <w:rPr>
                <w:rFonts w:cstheme="minorHAnsi"/>
                <w:szCs w:val="20"/>
                <w:lang w:eastAsia="ja-JP" w:bidi="my-MM"/>
              </w:rPr>
              <w:t>Managed cloud infrastructure design and kept documentation up to date.</w:t>
            </w:r>
          </w:p>
          <w:p w14:paraId="0CC33531" w14:textId="749B67C4" w:rsidR="00CC05A0" w:rsidRDefault="00CC05A0" w:rsidP="00ED7C45">
            <w:pPr>
              <w:pStyle w:val="ListParagraph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cstheme="minorHAnsi"/>
                <w:szCs w:val="20"/>
                <w:lang w:eastAsia="ja-JP" w:bidi="my-MM"/>
              </w:rPr>
            </w:pPr>
            <w:r w:rsidRPr="00CC05A0">
              <w:rPr>
                <w:rFonts w:cstheme="minorHAnsi"/>
                <w:szCs w:val="20"/>
                <w:lang w:eastAsia="ja-JP" w:bidi="my-MM"/>
              </w:rPr>
              <w:t xml:space="preserve">Contributed to website server installation with a CI/CD </w:t>
            </w:r>
            <w:r w:rsidR="003A588A" w:rsidRPr="00CC05A0">
              <w:rPr>
                <w:rFonts w:cstheme="minorHAnsi"/>
                <w:szCs w:val="20"/>
                <w:lang w:eastAsia="ja-JP" w:bidi="my-MM"/>
              </w:rPr>
              <w:t>solution</w:t>
            </w:r>
            <w:r w:rsidR="003A588A">
              <w:rPr>
                <w:rFonts w:cstheme="minorHAnsi"/>
                <w:szCs w:val="20"/>
                <w:lang w:eastAsia="ja-JP" w:bidi="my-MM"/>
              </w:rPr>
              <w:t xml:space="preserve"> (</w:t>
            </w:r>
            <w:r w:rsidRPr="00CC05A0">
              <w:rPr>
                <w:rFonts w:cstheme="minorHAnsi"/>
                <w:szCs w:val="20"/>
                <w:lang w:eastAsia="ja-JP" w:bidi="my-MM"/>
              </w:rPr>
              <w:t>Git, Ansible, and GitHub Actions</w:t>
            </w:r>
            <w:r>
              <w:rPr>
                <w:rFonts w:cstheme="minorHAnsi" w:hint="eastAsia"/>
                <w:szCs w:val="20"/>
                <w:lang w:eastAsia="ja-JP" w:bidi="my-MM"/>
              </w:rPr>
              <w:t>)</w:t>
            </w:r>
          </w:p>
          <w:p w14:paraId="113FFCCA" w14:textId="71D5593D" w:rsidR="003A588A" w:rsidRDefault="00CA0561" w:rsidP="00ED7C45">
            <w:pPr>
              <w:pStyle w:val="ListParagraph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cstheme="minorHAnsi"/>
                <w:szCs w:val="20"/>
                <w:lang w:eastAsia="ja-JP" w:bidi="my-MM"/>
              </w:rPr>
            </w:pPr>
            <w:r w:rsidRPr="00CA0561">
              <w:rPr>
                <w:rFonts w:cstheme="minorHAnsi"/>
                <w:szCs w:val="20"/>
                <w:lang w:eastAsia="ja-JP" w:bidi="my-MM"/>
              </w:rPr>
              <w:t xml:space="preserve">Contributed to sending critical </w:t>
            </w:r>
            <w:r w:rsidR="00DE6D05">
              <w:rPr>
                <w:rFonts w:cstheme="minorHAnsi"/>
                <w:szCs w:val="20"/>
                <w:lang w:eastAsia="ja-JP" w:bidi="my-MM"/>
              </w:rPr>
              <w:t xml:space="preserve">AWS </w:t>
            </w:r>
            <w:r w:rsidR="000D3991">
              <w:rPr>
                <w:rFonts w:cstheme="minorHAnsi"/>
                <w:szCs w:val="20"/>
                <w:lang w:eastAsia="ja-JP" w:bidi="my-MM"/>
              </w:rPr>
              <w:t xml:space="preserve">audit </w:t>
            </w:r>
            <w:r w:rsidRPr="00CA0561">
              <w:rPr>
                <w:rFonts w:cstheme="minorHAnsi"/>
                <w:szCs w:val="20"/>
                <w:lang w:eastAsia="ja-JP" w:bidi="my-MM"/>
              </w:rPr>
              <w:t xml:space="preserve">events to team </w:t>
            </w:r>
            <w:r w:rsidR="000D11C7" w:rsidRPr="00CA0561">
              <w:rPr>
                <w:rFonts w:cstheme="minorHAnsi"/>
                <w:szCs w:val="20"/>
                <w:lang w:eastAsia="ja-JP" w:bidi="my-MM"/>
              </w:rPr>
              <w:t>channel</w:t>
            </w:r>
            <w:r w:rsidR="000D11C7">
              <w:rPr>
                <w:rFonts w:cstheme="minorHAnsi"/>
                <w:szCs w:val="20"/>
                <w:lang w:eastAsia="ja-JP" w:bidi="my-MM"/>
              </w:rPr>
              <w:t xml:space="preserve"> (</w:t>
            </w:r>
            <w:r w:rsidR="000D11C7" w:rsidRPr="00CA0561">
              <w:rPr>
                <w:rFonts w:cstheme="minorHAnsi"/>
                <w:szCs w:val="20"/>
                <w:lang w:eastAsia="ja-JP" w:bidi="my-MM"/>
              </w:rPr>
              <w:t>CloudTrail, Event Bridge</w:t>
            </w:r>
            <w:r w:rsidRPr="00CA0561">
              <w:rPr>
                <w:rFonts w:cstheme="minorHAnsi"/>
                <w:szCs w:val="20"/>
                <w:lang w:eastAsia="ja-JP" w:bidi="my-MM"/>
              </w:rPr>
              <w:t>, Lambda, and Python</w:t>
            </w:r>
            <w:r w:rsidR="000D11C7">
              <w:rPr>
                <w:rFonts w:cstheme="minorHAnsi"/>
                <w:szCs w:val="20"/>
                <w:lang w:eastAsia="ja-JP" w:bidi="my-MM"/>
              </w:rPr>
              <w:t>)</w:t>
            </w:r>
          </w:p>
          <w:p w14:paraId="3C7295B8" w14:textId="755BA65C" w:rsidR="00D1420F" w:rsidRPr="00363480" w:rsidRDefault="0082232F" w:rsidP="00ED7C45">
            <w:pPr>
              <w:pStyle w:val="ListParagraph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cstheme="minorHAnsi"/>
                <w:szCs w:val="20"/>
                <w:lang w:eastAsia="ja-JP" w:bidi="my-MM"/>
              </w:rPr>
            </w:pPr>
            <w:r>
              <w:rPr>
                <w:rFonts w:cstheme="minorHAnsi"/>
                <w:szCs w:val="20"/>
                <w:lang w:eastAsia="ja-JP" w:bidi="my-MM"/>
              </w:rPr>
              <w:t>T</w:t>
            </w:r>
            <w:r w:rsidRPr="00256F45">
              <w:rPr>
                <w:rFonts w:cstheme="minorHAnsi"/>
                <w:szCs w:val="20"/>
                <w:lang w:eastAsia="ja-JP" w:bidi="my-MM"/>
              </w:rPr>
              <w:t>roubleshoot</w:t>
            </w:r>
            <w:r>
              <w:rPr>
                <w:rFonts w:cstheme="minorHAnsi"/>
                <w:szCs w:val="20"/>
                <w:lang w:eastAsia="ja-JP" w:bidi="my-MM"/>
              </w:rPr>
              <w:t xml:space="preserve"> in </w:t>
            </w:r>
            <w:r w:rsidR="00256F45" w:rsidRPr="00256F45">
              <w:rPr>
                <w:rFonts w:cstheme="minorHAnsi"/>
                <w:szCs w:val="20"/>
                <w:lang w:eastAsia="ja-JP" w:bidi="my-MM"/>
              </w:rPr>
              <w:t xml:space="preserve">Linux server for middleware services such as PHP, </w:t>
            </w:r>
            <w:r w:rsidR="00047570">
              <w:rPr>
                <w:rFonts w:cstheme="minorHAnsi"/>
                <w:szCs w:val="20"/>
                <w:lang w:eastAsia="ja-JP" w:bidi="my-MM"/>
              </w:rPr>
              <w:t xml:space="preserve">MySQL, Nginx, </w:t>
            </w:r>
            <w:r w:rsidR="00256F45" w:rsidRPr="00256F45">
              <w:rPr>
                <w:rFonts w:cstheme="minorHAnsi"/>
                <w:szCs w:val="20"/>
                <w:lang w:eastAsia="ja-JP" w:bidi="my-MM"/>
              </w:rPr>
              <w:t>Laravel, Node.js, and Docker containers.</w:t>
            </w:r>
          </w:p>
          <w:p w14:paraId="57E4A126" w14:textId="77777777" w:rsidR="00FD748C" w:rsidRDefault="00FD748C" w:rsidP="00FD748C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 xml:space="preserve">Certifications </w:t>
            </w:r>
          </w:p>
          <w:p w14:paraId="14527DE8" w14:textId="77777777" w:rsidR="00FD748C" w:rsidRPr="00C737B5" w:rsidRDefault="00FD748C" w:rsidP="00FD748C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2"/>
                <w:szCs w:val="22"/>
              </w:rPr>
            </w:pPr>
            <w:r w:rsidRPr="00C737B5">
              <w:rPr>
                <w:rFonts w:cstheme="minorHAnsi"/>
                <w:sz w:val="22"/>
                <w:szCs w:val="22"/>
                <w:shd w:val="clear" w:color="auto" w:fill="FFFFFF"/>
              </w:rPr>
              <w:t>Red Hat Certified System Administrator</w:t>
            </w:r>
          </w:p>
          <w:p w14:paraId="3BB4DA50" w14:textId="77777777" w:rsidR="00FD748C" w:rsidRPr="00C737B5" w:rsidRDefault="00FD748C" w:rsidP="00FD748C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2"/>
                <w:szCs w:val="22"/>
              </w:rPr>
            </w:pPr>
            <w:r w:rsidRPr="00C737B5">
              <w:rPr>
                <w:rFonts w:cstheme="minorHAnsi"/>
                <w:sz w:val="22"/>
                <w:szCs w:val="22"/>
                <w:shd w:val="clear" w:color="auto" w:fill="FFFFFF"/>
              </w:rPr>
              <w:t>Red Hat Certified Engineer</w:t>
            </w:r>
          </w:p>
          <w:p w14:paraId="7C41C1F8" w14:textId="028382BC" w:rsidR="00D84F35" w:rsidRPr="00C737B5" w:rsidRDefault="008422A7" w:rsidP="00AC6C7E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2"/>
                <w:szCs w:val="22"/>
              </w:rPr>
            </w:pPr>
            <w:r w:rsidRPr="008422A7">
              <w:rPr>
                <w:rFonts w:cstheme="minorHAnsi"/>
                <w:sz w:val="22"/>
                <w:szCs w:val="22"/>
              </w:rPr>
              <w:t xml:space="preserve">Microsoft </w:t>
            </w:r>
            <w:r w:rsidR="001B6215" w:rsidRPr="00C737B5">
              <w:rPr>
                <w:rFonts w:cstheme="minorHAnsi"/>
                <w:sz w:val="22"/>
                <w:szCs w:val="22"/>
              </w:rPr>
              <w:t>Certified</w:t>
            </w:r>
            <w:r w:rsidR="001B6215" w:rsidRPr="00C737B5">
              <w:rPr>
                <w:rFonts w:cstheme="minorHAnsi"/>
                <w:sz w:val="22"/>
                <w:szCs w:val="22"/>
                <w:shd w:val="clear" w:color="auto" w:fill="FFFFFF"/>
              </w:rPr>
              <w:t>:</w:t>
            </w:r>
            <w:r w:rsidRPr="00C737B5">
              <w:rPr>
                <w:rFonts w:cstheme="minorHAnsi"/>
                <w:sz w:val="22"/>
                <w:szCs w:val="22"/>
                <w:shd w:val="clear" w:color="auto" w:fill="FFFFFF"/>
              </w:rPr>
              <w:t xml:space="preserve"> </w:t>
            </w:r>
            <w:r w:rsidR="00FD748C" w:rsidRPr="00C737B5">
              <w:rPr>
                <w:rFonts w:cstheme="minorHAnsi"/>
                <w:sz w:val="22"/>
                <w:szCs w:val="22"/>
                <w:shd w:val="clear" w:color="auto" w:fill="FFFFFF"/>
              </w:rPr>
              <w:t xml:space="preserve">Azure Administrator </w:t>
            </w:r>
            <w:r w:rsidR="000A60B8" w:rsidRPr="00C737B5">
              <w:rPr>
                <w:rFonts w:cstheme="minorHAnsi"/>
                <w:sz w:val="22"/>
                <w:szCs w:val="22"/>
                <w:shd w:val="clear" w:color="auto" w:fill="FFFFFF"/>
              </w:rPr>
              <w:t xml:space="preserve">- </w:t>
            </w:r>
            <w:r w:rsidR="00FD748C" w:rsidRPr="00C737B5">
              <w:rPr>
                <w:rFonts w:cstheme="minorHAnsi"/>
                <w:sz w:val="22"/>
                <w:szCs w:val="22"/>
                <w:shd w:val="clear" w:color="auto" w:fill="FFFFFF"/>
              </w:rPr>
              <w:t>Associate</w:t>
            </w:r>
          </w:p>
          <w:p w14:paraId="171D730F" w14:textId="2367DD2A" w:rsidR="00007F71" w:rsidRPr="00C737B5" w:rsidRDefault="000A60B8" w:rsidP="00AC6C7E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2"/>
                <w:szCs w:val="22"/>
              </w:rPr>
            </w:pPr>
            <w:r w:rsidRPr="00C737B5">
              <w:rPr>
                <w:rFonts w:cstheme="minorHAnsi"/>
                <w:sz w:val="22"/>
                <w:szCs w:val="22"/>
              </w:rPr>
              <w:t xml:space="preserve">AWS Certified Solutions Architect - Associate </w:t>
            </w:r>
          </w:p>
          <w:p w14:paraId="2C29B74B" w14:textId="77777777" w:rsidR="00F66CD6" w:rsidRPr="00F66CD6" w:rsidRDefault="00F66CD6" w:rsidP="00F66CD6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2"/>
                <w:szCs w:val="22"/>
              </w:rPr>
            </w:pPr>
            <w:proofErr w:type="spellStart"/>
            <w:r w:rsidRPr="00F66CD6">
              <w:rPr>
                <w:rFonts w:cstheme="minorHAnsi"/>
                <w:sz w:val="22"/>
                <w:szCs w:val="22"/>
              </w:rPr>
              <w:t>HashiCorp</w:t>
            </w:r>
            <w:proofErr w:type="spellEnd"/>
            <w:r w:rsidRPr="00F66CD6">
              <w:rPr>
                <w:rFonts w:cstheme="minorHAnsi"/>
                <w:sz w:val="22"/>
                <w:szCs w:val="22"/>
              </w:rPr>
              <w:t xml:space="preserve"> Certified: Terraform Associate (003)</w:t>
            </w:r>
          </w:p>
          <w:p w14:paraId="2BF0BCA4" w14:textId="77777777" w:rsidR="001A4EF9" w:rsidRPr="001A4EF9" w:rsidRDefault="001A4EF9" w:rsidP="001A4EF9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2"/>
                <w:szCs w:val="22"/>
              </w:rPr>
            </w:pPr>
            <w:r w:rsidRPr="001A4EF9">
              <w:rPr>
                <w:rFonts w:cstheme="minorHAnsi"/>
                <w:sz w:val="22"/>
                <w:szCs w:val="22"/>
              </w:rPr>
              <w:t>GitHub Foundations</w:t>
            </w:r>
          </w:p>
          <w:p w14:paraId="3FA415ED" w14:textId="5A742C9A" w:rsidR="001A4EF9" w:rsidRPr="001A4EF9" w:rsidRDefault="001A4EF9" w:rsidP="001A4EF9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2"/>
                <w:szCs w:val="22"/>
              </w:rPr>
            </w:pPr>
            <w:r w:rsidRPr="001A4EF9">
              <w:rPr>
                <w:rFonts w:cstheme="minorHAnsi"/>
                <w:sz w:val="22"/>
                <w:szCs w:val="22"/>
              </w:rPr>
              <w:t>Nutanix Certified Associate 6</w:t>
            </w:r>
          </w:p>
          <w:p w14:paraId="627B82AA" w14:textId="77777777" w:rsidR="008422A7" w:rsidRPr="008422A7" w:rsidRDefault="008422A7" w:rsidP="008422A7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2"/>
                <w:szCs w:val="22"/>
              </w:rPr>
            </w:pPr>
            <w:r w:rsidRPr="008422A7">
              <w:rPr>
                <w:rFonts w:cstheme="minorHAnsi"/>
                <w:sz w:val="22"/>
                <w:szCs w:val="22"/>
              </w:rPr>
              <w:t>Microsoft Certified: Azure AI Fundamentals</w:t>
            </w:r>
          </w:p>
          <w:p w14:paraId="184B44E2" w14:textId="77777777" w:rsidR="001F6BDC" w:rsidRDefault="001F6BDC" w:rsidP="008422A7">
            <w:pPr>
              <w:pStyle w:val="ListParagraph"/>
              <w:numPr>
                <w:ilvl w:val="0"/>
                <w:numId w:val="0"/>
              </w:numPr>
              <w:ind w:left="720"/>
              <w:rPr>
                <w:rFonts w:cstheme="minorHAnsi"/>
                <w:sz w:val="21"/>
                <w:szCs w:val="21"/>
              </w:rPr>
            </w:pPr>
          </w:p>
          <w:p w14:paraId="3F420F4B" w14:textId="42518CC4" w:rsidR="003D1B71" w:rsidRPr="00947FE6" w:rsidRDefault="00DB6971" w:rsidP="00947FE6">
            <w:pPr>
              <w:pStyle w:val="Heading2"/>
              <w:rPr>
                <w:rFonts w:asciiTheme="minorHAnsi" w:hAnsiTheme="minorHAnsi" w:cstheme="minorHAnsi"/>
                <w:color w:val="0072C7"/>
                <w:sz w:val="32"/>
                <w:szCs w:val="22"/>
              </w:rPr>
            </w:pPr>
            <w:r w:rsidRPr="00DB6971">
              <w:rPr>
                <w:rFonts w:asciiTheme="minorHAnsi" w:hAnsiTheme="minorHAnsi" w:cstheme="minorHAnsi"/>
                <w:szCs w:val="24"/>
                <w:shd w:val="clear" w:color="auto" w:fill="FFFFFF"/>
              </w:rPr>
              <w:t>Continual Skill Expansion</w:t>
            </w:r>
          </w:p>
          <w:p w14:paraId="44F8EC95" w14:textId="190BE23F" w:rsidR="00FD748C" w:rsidRPr="00C737B5" w:rsidRDefault="00FD748C" w:rsidP="00FD748C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2"/>
                <w:szCs w:val="22"/>
              </w:rPr>
            </w:pPr>
            <w:r w:rsidRPr="00C737B5">
              <w:rPr>
                <w:rFonts w:cstheme="minorHAnsi"/>
                <w:sz w:val="22"/>
                <w:szCs w:val="22"/>
                <w:shd w:val="clear" w:color="auto" w:fill="FFFFFF"/>
              </w:rPr>
              <w:t>Python</w:t>
            </w:r>
            <w:r w:rsidR="00020F84" w:rsidRPr="00C737B5">
              <w:rPr>
                <w:rFonts w:cstheme="minorHAnsi"/>
                <w:sz w:val="22"/>
                <w:szCs w:val="22"/>
                <w:shd w:val="clear" w:color="auto" w:fill="FFFFFF"/>
              </w:rPr>
              <w:t xml:space="preserve"> </w:t>
            </w:r>
          </w:p>
          <w:p w14:paraId="5E702E4D" w14:textId="77777777" w:rsidR="00FD748C" w:rsidRPr="00A86265" w:rsidRDefault="00BD72BD" w:rsidP="00FD748C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sz w:val="22"/>
                <w:szCs w:val="22"/>
              </w:rPr>
            </w:pPr>
            <w:r w:rsidRPr="00C737B5">
              <w:rPr>
                <w:rFonts w:cstheme="minorHAnsi"/>
                <w:sz w:val="22"/>
                <w:szCs w:val="22"/>
                <w:shd w:val="clear" w:color="auto" w:fill="FFFFFF"/>
              </w:rPr>
              <w:t>Ansible</w:t>
            </w:r>
          </w:p>
          <w:p w14:paraId="03AFFFDB" w14:textId="015D2221" w:rsidR="00A86265" w:rsidRPr="00A86265" w:rsidRDefault="00A86265" w:rsidP="00A86265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  <w:shd w:val="clear" w:color="auto" w:fill="FFFFFF"/>
              </w:rPr>
              <w:t>Docker</w:t>
            </w:r>
          </w:p>
          <w:p w14:paraId="32520950" w14:textId="77777777" w:rsidR="00BD72BD" w:rsidRPr="007D7977" w:rsidRDefault="00A86265" w:rsidP="0088249E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sz w:val="24"/>
              </w:rPr>
            </w:pPr>
            <w:r>
              <w:rPr>
                <w:rFonts w:cstheme="minorHAnsi"/>
                <w:sz w:val="22"/>
                <w:szCs w:val="22"/>
                <w:shd w:val="clear" w:color="auto" w:fill="FFFFFF"/>
              </w:rPr>
              <w:t>Kubernetes</w:t>
            </w:r>
          </w:p>
          <w:p w14:paraId="25B5723D" w14:textId="53891615" w:rsidR="007D7977" w:rsidRPr="00FD748C" w:rsidRDefault="007D7977" w:rsidP="0088249E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sz w:val="24"/>
              </w:rPr>
            </w:pPr>
            <w:r>
              <w:rPr>
                <w:rFonts w:cstheme="minorHAnsi"/>
                <w:sz w:val="22"/>
                <w:szCs w:val="22"/>
                <w:shd w:val="clear" w:color="auto" w:fill="FFFFFF"/>
              </w:rPr>
              <w:t>Prometheus</w:t>
            </w:r>
          </w:p>
        </w:tc>
      </w:tr>
      <w:tr w:rsidR="003D1B71" w14:paraId="3475E9F1" w14:textId="77777777" w:rsidTr="003D1B71">
        <w:trPr>
          <w:trHeight w:val="1164"/>
        </w:trPr>
        <w:tc>
          <w:tcPr>
            <w:tcW w:w="720" w:type="dxa"/>
          </w:tcPr>
          <w:p w14:paraId="4EDB392C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4B2D1C8F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1CAD700B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4B02485" w14:textId="77777777" w:rsidR="003D1B71" w:rsidRPr="00590471" w:rsidRDefault="003D1B71" w:rsidP="00222466"/>
        </w:tc>
      </w:tr>
      <w:tr w:rsidR="003D1B71" w14:paraId="75D59E47" w14:textId="77777777" w:rsidTr="003D1B71">
        <w:trPr>
          <w:trHeight w:val="543"/>
        </w:trPr>
        <w:tc>
          <w:tcPr>
            <w:tcW w:w="720" w:type="dxa"/>
          </w:tcPr>
          <w:p w14:paraId="2A9CA469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65C0C29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1028A0D" wp14:editId="2976BD56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sdtfl="http://schemas.microsoft.com/office/word/2024/wordml/sdtformatlock">
                  <w:pict>
                    <v:group w14:anchorId="140C382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44B6DB1" w14:textId="4541DA69" w:rsidR="003D1B71" w:rsidRPr="00380FD1" w:rsidRDefault="005122B5" w:rsidP="00380FD1">
            <w:pPr>
              <w:pStyle w:val="Information"/>
            </w:pPr>
            <w:proofErr w:type="gramStart"/>
            <w:r>
              <w:t>No.</w:t>
            </w:r>
            <w:r w:rsidR="00FB220A">
              <w:t>(</w:t>
            </w:r>
            <w:proofErr w:type="gramEnd"/>
            <w:r>
              <w:t>91</w:t>
            </w:r>
            <w:r w:rsidR="00FB220A">
              <w:t>2/913)</w:t>
            </w:r>
            <w:r>
              <w:t xml:space="preserve">, (5) ward, </w:t>
            </w:r>
            <w:r w:rsidR="00C668E5">
              <w:t>Hlaing</w:t>
            </w:r>
            <w:r w:rsidR="00FB220A">
              <w:t xml:space="preserve"> </w:t>
            </w:r>
            <w:proofErr w:type="spellStart"/>
            <w:r w:rsidR="00C668E5">
              <w:t>Tha</w:t>
            </w:r>
            <w:r w:rsidR="00FB220A">
              <w:t>rY</w:t>
            </w:r>
            <w:r w:rsidR="00C668E5">
              <w:t>ar</w:t>
            </w:r>
            <w:proofErr w:type="spellEnd"/>
            <w:r w:rsidR="00C668E5">
              <w:t xml:space="preserve"> </w:t>
            </w:r>
            <w:r w:rsidR="00FB220A">
              <w:t xml:space="preserve">Township </w:t>
            </w:r>
          </w:p>
          <w:p w14:paraId="7CBBEF3F" w14:textId="08A88C0E" w:rsidR="003D1B71" w:rsidRPr="00380FD1" w:rsidRDefault="005122B5" w:rsidP="00380FD1">
            <w:pPr>
              <w:pStyle w:val="Information"/>
            </w:pPr>
            <w:r>
              <w:t>Yangon,11401, Myanmar</w:t>
            </w:r>
          </w:p>
        </w:tc>
        <w:tc>
          <w:tcPr>
            <w:tcW w:w="423" w:type="dxa"/>
            <w:vMerge/>
          </w:tcPr>
          <w:p w14:paraId="50D63CD2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5E824B9" w14:textId="77777777" w:rsidR="003D1B71" w:rsidRDefault="003D1B71" w:rsidP="005801E5">
            <w:pPr>
              <w:pStyle w:val="Heading1"/>
            </w:pPr>
          </w:p>
        </w:tc>
      </w:tr>
      <w:tr w:rsidR="003D1B71" w14:paraId="5D8C2743" w14:textId="77777777" w:rsidTr="003D1B71">
        <w:trPr>
          <w:trHeight w:val="183"/>
        </w:trPr>
        <w:tc>
          <w:tcPr>
            <w:tcW w:w="720" w:type="dxa"/>
          </w:tcPr>
          <w:p w14:paraId="1F25F82A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EAE2C2B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AE116FB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83B7F37" w14:textId="77777777" w:rsidR="003D1B71" w:rsidRDefault="003D1B71" w:rsidP="005801E5">
            <w:pPr>
              <w:pStyle w:val="Heading1"/>
            </w:pPr>
          </w:p>
        </w:tc>
      </w:tr>
      <w:tr w:rsidR="003D1B71" w14:paraId="29417E71" w14:textId="77777777" w:rsidTr="003D1B71">
        <w:trPr>
          <w:trHeight w:val="624"/>
        </w:trPr>
        <w:tc>
          <w:tcPr>
            <w:tcW w:w="720" w:type="dxa"/>
          </w:tcPr>
          <w:p w14:paraId="64CB1DB7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F3FD04B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B4A50F3" wp14:editId="7D1069C4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sdtfl="http://schemas.microsoft.com/office/word/2024/wordml/sdtformatlock">
                  <w:pict>
                    <v:group w14:anchorId="508E8DE2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E26ACC8" w14:textId="5B6423F8" w:rsidR="003D1B71" w:rsidRPr="00380FD1" w:rsidRDefault="00CC6234" w:rsidP="00380FD1">
            <w:pPr>
              <w:pStyle w:val="Information"/>
            </w:pPr>
            <w:r>
              <w:t>+95-9795533432</w:t>
            </w:r>
          </w:p>
        </w:tc>
        <w:tc>
          <w:tcPr>
            <w:tcW w:w="423" w:type="dxa"/>
            <w:vMerge/>
          </w:tcPr>
          <w:p w14:paraId="1CBF3ED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FDA6AD6" w14:textId="77777777" w:rsidR="003D1B71" w:rsidRDefault="003D1B71" w:rsidP="005801E5">
            <w:pPr>
              <w:pStyle w:val="Heading1"/>
            </w:pPr>
          </w:p>
        </w:tc>
      </w:tr>
      <w:tr w:rsidR="003D1B71" w14:paraId="0D8EA1E6" w14:textId="77777777" w:rsidTr="003D1B71">
        <w:trPr>
          <w:trHeight w:val="183"/>
        </w:trPr>
        <w:tc>
          <w:tcPr>
            <w:tcW w:w="720" w:type="dxa"/>
          </w:tcPr>
          <w:p w14:paraId="509C81B4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F28A943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5F24521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A53025D" w14:textId="77777777" w:rsidR="003D1B71" w:rsidRDefault="003D1B71" w:rsidP="005801E5">
            <w:pPr>
              <w:pStyle w:val="Heading1"/>
            </w:pPr>
          </w:p>
        </w:tc>
      </w:tr>
      <w:tr w:rsidR="003D1B71" w14:paraId="688F2145" w14:textId="77777777" w:rsidTr="003D1B71">
        <w:trPr>
          <w:trHeight w:val="633"/>
        </w:trPr>
        <w:tc>
          <w:tcPr>
            <w:tcW w:w="720" w:type="dxa"/>
          </w:tcPr>
          <w:p w14:paraId="33E5AE8D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D662155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9B68F31" wp14:editId="6BA048E7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sdtfl="http://schemas.microsoft.com/office/word/2024/wordml/sdtformatlock">
                  <w:pict>
                    <v:group w14:anchorId="20206571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2195FA5" w14:textId="4123B872" w:rsidR="003D1B71" w:rsidRPr="00380FD1" w:rsidRDefault="00CC6234" w:rsidP="00380FD1">
            <w:pPr>
              <w:pStyle w:val="Information"/>
            </w:pPr>
            <w:r>
              <w:t xml:space="preserve">myominsoe432@gmail.com </w:t>
            </w:r>
          </w:p>
        </w:tc>
        <w:tc>
          <w:tcPr>
            <w:tcW w:w="423" w:type="dxa"/>
            <w:vMerge/>
          </w:tcPr>
          <w:p w14:paraId="4277056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B16E654" w14:textId="77777777" w:rsidR="003D1B71" w:rsidRDefault="003D1B71" w:rsidP="005801E5">
            <w:pPr>
              <w:pStyle w:val="Heading1"/>
            </w:pPr>
          </w:p>
        </w:tc>
      </w:tr>
      <w:tr w:rsidR="003D1B71" w14:paraId="7A28E52B" w14:textId="77777777" w:rsidTr="003D1B71">
        <w:trPr>
          <w:trHeight w:val="174"/>
        </w:trPr>
        <w:tc>
          <w:tcPr>
            <w:tcW w:w="720" w:type="dxa"/>
          </w:tcPr>
          <w:p w14:paraId="55FC3E8A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8F8123E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6FE0B3C1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A5CEE26" w14:textId="77777777" w:rsidR="003D1B71" w:rsidRDefault="003D1B71" w:rsidP="005801E5">
            <w:pPr>
              <w:pStyle w:val="Heading1"/>
            </w:pPr>
          </w:p>
        </w:tc>
      </w:tr>
      <w:tr w:rsidR="003D1B71" w14:paraId="1C5A9547" w14:textId="77777777" w:rsidTr="003D1B71">
        <w:trPr>
          <w:trHeight w:val="633"/>
        </w:trPr>
        <w:tc>
          <w:tcPr>
            <w:tcW w:w="720" w:type="dxa"/>
          </w:tcPr>
          <w:p w14:paraId="0DEC99C3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ABFD994" w14:textId="77777777" w:rsidR="003D1B7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  <w:p w14:paraId="48D37A1F" w14:textId="2E576B65" w:rsidR="00D84F35" w:rsidRPr="00376291" w:rsidRDefault="00D84F35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7400DE83" w14:textId="42C17FE4"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60652CF7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47AF6CB" w14:textId="77777777" w:rsidR="003D1B71" w:rsidRDefault="003D1B71" w:rsidP="005801E5">
            <w:pPr>
              <w:pStyle w:val="Heading1"/>
            </w:pPr>
          </w:p>
        </w:tc>
      </w:tr>
      <w:tr w:rsidR="003D1B71" w14:paraId="6F0FA3BD" w14:textId="77777777" w:rsidTr="003D1B71">
        <w:trPr>
          <w:trHeight w:val="2448"/>
        </w:trPr>
        <w:tc>
          <w:tcPr>
            <w:tcW w:w="720" w:type="dxa"/>
          </w:tcPr>
          <w:p w14:paraId="5A1D7BDD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7A5F7311" w14:textId="1FD78DF6" w:rsidR="00AB1572" w:rsidRDefault="00AB1572" w:rsidP="00222466">
            <w:pPr>
              <w:rPr>
                <w:rFonts w:ascii="Calibri" w:hAnsi="Calibri" w:cs="Calibri"/>
                <w:color w:val="0072C7" w:themeColor="accent2"/>
              </w:rPr>
            </w:pPr>
          </w:p>
          <w:p w14:paraId="6E24CADB" w14:textId="7D2B423B" w:rsidR="00AB1572" w:rsidRDefault="00AB1572" w:rsidP="00222466">
            <w:pPr>
              <w:rPr>
                <w:rFonts w:ascii="Calibri" w:hAnsi="Calibri" w:cs="Calibri"/>
                <w:color w:val="0072C7" w:themeColor="accent2"/>
              </w:rPr>
            </w:pPr>
          </w:p>
          <w:p w14:paraId="7FC71011" w14:textId="77777777" w:rsidR="00AB1572" w:rsidRDefault="00AB1572" w:rsidP="00222466">
            <w:pPr>
              <w:rPr>
                <w:rFonts w:ascii="Calibri" w:hAnsi="Calibri" w:cs="Calibri"/>
                <w:color w:val="0072C7" w:themeColor="accent2"/>
              </w:rPr>
            </w:pPr>
          </w:p>
          <w:p w14:paraId="3825BA88" w14:textId="7ED55AF5" w:rsidR="00D84F35" w:rsidRPr="0056708E" w:rsidRDefault="00D84F35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1A71C6CE" w14:textId="77777777" w:rsidR="003D1B71" w:rsidRDefault="003D1B71" w:rsidP="00222466"/>
        </w:tc>
        <w:tc>
          <w:tcPr>
            <w:tcW w:w="6607" w:type="dxa"/>
            <w:vMerge/>
          </w:tcPr>
          <w:p w14:paraId="19E486AF" w14:textId="77777777" w:rsidR="003D1B71" w:rsidRDefault="003D1B71" w:rsidP="00222466"/>
        </w:tc>
      </w:tr>
    </w:tbl>
    <w:p w14:paraId="46098465" w14:textId="5A3E07DB" w:rsidR="007F5B63" w:rsidRDefault="007F5B63" w:rsidP="006D79A8">
      <w:pPr>
        <w:pStyle w:val="BodyText"/>
      </w:pPr>
    </w:p>
    <w:p w14:paraId="740A84E6" w14:textId="77777777" w:rsidR="00CC6234" w:rsidRPr="00CE1E3D" w:rsidRDefault="00CC6234" w:rsidP="006D79A8">
      <w:pPr>
        <w:pStyle w:val="BodyText"/>
      </w:pPr>
    </w:p>
    <w:sectPr w:rsidR="00CC6234" w:rsidRPr="00CE1E3D" w:rsidSect="006D5DB1">
      <w:headerReference w:type="default" r:id="rId18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3BA1BA" w14:textId="77777777" w:rsidR="00E249A6" w:rsidRDefault="00E249A6" w:rsidP="00590471">
      <w:r>
        <w:separator/>
      </w:r>
    </w:p>
  </w:endnote>
  <w:endnote w:type="continuationSeparator" w:id="0">
    <w:p w14:paraId="39995C80" w14:textId="77777777" w:rsidR="00E249A6" w:rsidRDefault="00E249A6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CF5756" w14:textId="77777777" w:rsidR="00E249A6" w:rsidRDefault="00E249A6" w:rsidP="00590471">
      <w:r>
        <w:separator/>
      </w:r>
    </w:p>
  </w:footnote>
  <w:footnote w:type="continuationSeparator" w:id="0">
    <w:p w14:paraId="7008401C" w14:textId="77777777" w:rsidR="00E249A6" w:rsidRDefault="00E249A6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87B612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7A312F1" wp14:editId="361A7986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>
          <w:pict>
            <v:group w14:anchorId="54C06DC3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F0coGAIHf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NeO7LkOv8Voh4NSHXnoaASYLQhvwiGYPlBfmSzWAPMIgmSVrf/vb+VuXfmWnlPVa5rAWbdPidO&#10;7DF2DCsi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0P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ruxkjLXKVKMst1WMDBc53APP&#10;wHvvplrV13Yy4ip4uR3jFFScQE5V4+7SmxMPhd5wD6TtOeUjVI1Qcir2O1AZ4a3AeXOCGOhueJXg&#10;2Q2vgqd3qBC6G2pBd909cG7nxF/RW9fimhEKX3tz2Z0K6zAnbo7euha52xS193rrzoF6j96K/da1&#10;SLnkCVirvlv3DQTYO0UWGFvXqpRLshwsVHaPQsVNEyVdK+htBLhWcRIjcnR5G1rcNM8BlbUrHwGu&#10;dWO8Ee9Ib8MLX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r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Bj1Rl0rknJh5xVDSY9AasAyK4MiKuyN/rr&#10;KVNEI8lSYXLH66SgVQHPNpI4ZKUhWpq4SGrj5+DcRiyCHEF0onOYeH/sObj6ORq/6BOiYrRqJ7QG&#10;U8Fumy0c/cbdzyQrqB10G8l+VqGDWawLEPXwavDSDsh5tOgtD3UGsMbad1KBwGH04+EwbvyW/8bb&#10;hJLCv/UN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T14fUGVtCy+YrwTqgoTmDCyvI2&#10;qiFMo72NNtLtmvT2dj2Ie0OADquDGM3YtZNg97tFIcoPwcoNmy+NhDtU7zFFAk7ZR/tZwjA4O33J&#10;t26dH3k6dWX1V2Ay1WuSDfCiHGMcQK5NQDtSaVQmJFKDwvgi/BAhkTNambUU3+P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J+iw1mhRL&#10;e1X+5g6HBOQUMta+4fWhsUWmFVIWdI7aQ7am6k54xV3UwUDy249xCLcSS2ifRbRV1VPH2n4XbNsq&#10;92i359tKVV98lG2nGpDgC4hn6nhjnsaK/3aaUpjWVuAbtfdd3t7hEPqBFNp6yOfj1GYccksQBkg8&#10;ZG3lMOJCxRzqD/H095N6oYktTPz2rsNCLFc6pI0jZnh8FgWu1UT4vKFlv/ouIhZwhwd0pAUrVCM6&#10;NI4TH9n5mK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RSWJwSeBopEk2N5QKmIBiYSlWN5mBzLA0pFNDCRqBzLw+RYHsqxhMDqBeVYHibH&#10;8oBSqW1gciwP5VhC4FVBkWhyLA/lWELgaaBINDmWh3IsIfA0UCSaHMtDOZYQWBoox/IwOZaHciwh&#10;8DRQJJocy0M5lhB4GigSTY7loRxLCDwNFIkmx/JQjiUEngaKRJNjeSjHEgJHg6dyLCHwMhCO5Wly&#10;LE/lWELgaSCz89PkWJ7KsYTA00Bm56fJsTyVYwmBp4H4iU+TY3kqxxICTwPxE58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H3+K//XzP389Zfyv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ds5lhF0AxjH8i45lrdzLCPoLLATy7vkWN7OsYygs8BOLO+SY3k7xzKCzgI7sbxLjuXtHMsIOgvs&#10;xPIuOZa3cywjqCxwjuVdcixv51hG0FngSCw5lrdzLCPoLHAklhzL2zmWEXQWOBJLjuXtHMsIOgsc&#10;iS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5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I+S40mxdJe&#10;lb+5wyEBOYWMtW94fWhsMdMKKQs6R22Qram6E15xF3XwIvntxziEW4kltM8i2qrqqWNtvwu2bZV7&#10;tNvzbaWqLz7KtlMNSPIFxDN1vDlPY8V/g6YUprUV+EbtfZendziEfiCFth7y+Ti1Mw65JQgDJAdZ&#10;WzmMuFAxh2IQT3+c1AtNbGHit3cdFmK50iFtHDHD87MocK0mwucNLfvV9xmxgDs8oCMtWKEa0aFx&#10;nPjIzs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23D7E1D"/>
    <w:multiLevelType w:val="hybridMultilevel"/>
    <w:tmpl w:val="E9A62A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AD0BD9"/>
    <w:multiLevelType w:val="hybridMultilevel"/>
    <w:tmpl w:val="9F9EE472"/>
    <w:lvl w:ilvl="0" w:tplc="67E2C0A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FD5796"/>
    <w:multiLevelType w:val="hybridMultilevel"/>
    <w:tmpl w:val="BCF6CAD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312226"/>
    <w:multiLevelType w:val="hybridMultilevel"/>
    <w:tmpl w:val="87483CE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836C19"/>
    <w:multiLevelType w:val="hybridMultilevel"/>
    <w:tmpl w:val="A842850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D11EB9"/>
    <w:multiLevelType w:val="hybridMultilevel"/>
    <w:tmpl w:val="2B8E58D2"/>
    <w:lvl w:ilvl="0" w:tplc="FB70A7A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D93728"/>
    <w:multiLevelType w:val="hybridMultilevel"/>
    <w:tmpl w:val="68EEED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C36DE4"/>
    <w:multiLevelType w:val="hybridMultilevel"/>
    <w:tmpl w:val="7A6638F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692DEF"/>
    <w:multiLevelType w:val="hybridMultilevel"/>
    <w:tmpl w:val="C186EAB4"/>
    <w:lvl w:ilvl="0" w:tplc="8F46EDA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2F746F"/>
    <w:multiLevelType w:val="hybridMultilevel"/>
    <w:tmpl w:val="28C0C63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A868F9"/>
    <w:multiLevelType w:val="hybridMultilevel"/>
    <w:tmpl w:val="A7D65F6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4467B3"/>
    <w:multiLevelType w:val="hybridMultilevel"/>
    <w:tmpl w:val="A3D0F7D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0F4B02"/>
    <w:multiLevelType w:val="hybridMultilevel"/>
    <w:tmpl w:val="BDCE3AE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3F3802"/>
    <w:multiLevelType w:val="hybridMultilevel"/>
    <w:tmpl w:val="94900626"/>
    <w:lvl w:ilvl="0" w:tplc="AAA2B5A8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663C4E"/>
    <w:multiLevelType w:val="hybridMultilevel"/>
    <w:tmpl w:val="94E21E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4121A1"/>
    <w:multiLevelType w:val="hybridMultilevel"/>
    <w:tmpl w:val="9618AE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C818A2"/>
    <w:multiLevelType w:val="hybridMultilevel"/>
    <w:tmpl w:val="73A0248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571A09"/>
    <w:multiLevelType w:val="hybridMultilevel"/>
    <w:tmpl w:val="EA0088AA"/>
    <w:lvl w:ilvl="0" w:tplc="321CA1F6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6348033">
    <w:abstractNumId w:val="1"/>
  </w:num>
  <w:num w:numId="2" w16cid:durableId="375160806">
    <w:abstractNumId w:val="6"/>
  </w:num>
  <w:num w:numId="3" w16cid:durableId="2019917628">
    <w:abstractNumId w:val="0"/>
  </w:num>
  <w:num w:numId="4" w16cid:durableId="100877761">
    <w:abstractNumId w:val="11"/>
  </w:num>
  <w:num w:numId="5" w16cid:durableId="2065640270">
    <w:abstractNumId w:val="4"/>
  </w:num>
  <w:num w:numId="6" w16cid:durableId="584385318">
    <w:abstractNumId w:val="17"/>
  </w:num>
  <w:num w:numId="7" w16cid:durableId="1541549912">
    <w:abstractNumId w:val="5"/>
  </w:num>
  <w:num w:numId="8" w16cid:durableId="2047412650">
    <w:abstractNumId w:val="8"/>
  </w:num>
  <w:num w:numId="9" w16cid:durableId="2066297805">
    <w:abstractNumId w:val="19"/>
  </w:num>
  <w:num w:numId="10" w16cid:durableId="2002081832">
    <w:abstractNumId w:val="3"/>
  </w:num>
  <w:num w:numId="11" w16cid:durableId="213397430">
    <w:abstractNumId w:val="7"/>
  </w:num>
  <w:num w:numId="12" w16cid:durableId="860049586">
    <w:abstractNumId w:val="18"/>
  </w:num>
  <w:num w:numId="13" w16cid:durableId="1820069623">
    <w:abstractNumId w:val="12"/>
  </w:num>
  <w:num w:numId="14" w16cid:durableId="1834830374">
    <w:abstractNumId w:val="13"/>
  </w:num>
  <w:num w:numId="15" w16cid:durableId="1604877697">
    <w:abstractNumId w:val="20"/>
  </w:num>
  <w:num w:numId="16" w16cid:durableId="1150294366">
    <w:abstractNumId w:val="16"/>
  </w:num>
  <w:num w:numId="17" w16cid:durableId="221982838">
    <w:abstractNumId w:val="14"/>
  </w:num>
  <w:num w:numId="18" w16cid:durableId="1898785468">
    <w:abstractNumId w:val="9"/>
  </w:num>
  <w:num w:numId="19" w16cid:durableId="1259483794">
    <w:abstractNumId w:val="15"/>
  </w:num>
  <w:num w:numId="20" w16cid:durableId="535700401">
    <w:abstractNumId w:val="2"/>
  </w:num>
  <w:num w:numId="21" w16cid:durableId="17157914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234"/>
    <w:rsid w:val="00003BC9"/>
    <w:rsid w:val="00007F71"/>
    <w:rsid w:val="00011C70"/>
    <w:rsid w:val="00014084"/>
    <w:rsid w:val="00020F84"/>
    <w:rsid w:val="00026276"/>
    <w:rsid w:val="000306D7"/>
    <w:rsid w:val="000326E1"/>
    <w:rsid w:val="00032810"/>
    <w:rsid w:val="00034C8A"/>
    <w:rsid w:val="00036807"/>
    <w:rsid w:val="00036E99"/>
    <w:rsid w:val="0004173F"/>
    <w:rsid w:val="00044930"/>
    <w:rsid w:val="00047570"/>
    <w:rsid w:val="00047A60"/>
    <w:rsid w:val="000554F2"/>
    <w:rsid w:val="00060042"/>
    <w:rsid w:val="00071281"/>
    <w:rsid w:val="00073475"/>
    <w:rsid w:val="000755EF"/>
    <w:rsid w:val="000804DC"/>
    <w:rsid w:val="00083251"/>
    <w:rsid w:val="000835B5"/>
    <w:rsid w:val="00086718"/>
    <w:rsid w:val="0008685D"/>
    <w:rsid w:val="00090860"/>
    <w:rsid w:val="00092541"/>
    <w:rsid w:val="000A60B8"/>
    <w:rsid w:val="000B3C99"/>
    <w:rsid w:val="000C2E90"/>
    <w:rsid w:val="000D11C7"/>
    <w:rsid w:val="000D1BCC"/>
    <w:rsid w:val="000D2CA3"/>
    <w:rsid w:val="000D3991"/>
    <w:rsid w:val="000D3F04"/>
    <w:rsid w:val="000D4F40"/>
    <w:rsid w:val="0010121F"/>
    <w:rsid w:val="00101AAB"/>
    <w:rsid w:val="0010210C"/>
    <w:rsid w:val="00103CB0"/>
    <w:rsid w:val="001043AE"/>
    <w:rsid w:val="00104D8C"/>
    <w:rsid w:val="00112FD7"/>
    <w:rsid w:val="0011672C"/>
    <w:rsid w:val="00122F0C"/>
    <w:rsid w:val="001243CE"/>
    <w:rsid w:val="00127DC7"/>
    <w:rsid w:val="001325DA"/>
    <w:rsid w:val="00136A4C"/>
    <w:rsid w:val="00136FCE"/>
    <w:rsid w:val="00140258"/>
    <w:rsid w:val="00150ABD"/>
    <w:rsid w:val="0015183D"/>
    <w:rsid w:val="00155ECC"/>
    <w:rsid w:val="00155F55"/>
    <w:rsid w:val="001609D3"/>
    <w:rsid w:val="00191492"/>
    <w:rsid w:val="001946FC"/>
    <w:rsid w:val="001A0D4F"/>
    <w:rsid w:val="001A1D10"/>
    <w:rsid w:val="001A4EF9"/>
    <w:rsid w:val="001B126F"/>
    <w:rsid w:val="001B4267"/>
    <w:rsid w:val="001B532C"/>
    <w:rsid w:val="001B6215"/>
    <w:rsid w:val="001C1394"/>
    <w:rsid w:val="001C2ED5"/>
    <w:rsid w:val="001D2878"/>
    <w:rsid w:val="001E5102"/>
    <w:rsid w:val="001F1BA1"/>
    <w:rsid w:val="001F6BDC"/>
    <w:rsid w:val="001F74E8"/>
    <w:rsid w:val="00205674"/>
    <w:rsid w:val="002056AC"/>
    <w:rsid w:val="00205B5F"/>
    <w:rsid w:val="00206B02"/>
    <w:rsid w:val="00206F10"/>
    <w:rsid w:val="00212F98"/>
    <w:rsid w:val="00215DC6"/>
    <w:rsid w:val="00217568"/>
    <w:rsid w:val="00221D9E"/>
    <w:rsid w:val="00222466"/>
    <w:rsid w:val="002229BC"/>
    <w:rsid w:val="002314D0"/>
    <w:rsid w:val="0024753C"/>
    <w:rsid w:val="00256F45"/>
    <w:rsid w:val="00260292"/>
    <w:rsid w:val="00266B71"/>
    <w:rsid w:val="00273BA3"/>
    <w:rsid w:val="00276026"/>
    <w:rsid w:val="00277F13"/>
    <w:rsid w:val="002858A6"/>
    <w:rsid w:val="002876BF"/>
    <w:rsid w:val="002A4934"/>
    <w:rsid w:val="002A560A"/>
    <w:rsid w:val="002B4038"/>
    <w:rsid w:val="002B4549"/>
    <w:rsid w:val="002B5300"/>
    <w:rsid w:val="002B7DDA"/>
    <w:rsid w:val="002B7EA6"/>
    <w:rsid w:val="002D484D"/>
    <w:rsid w:val="002D48E1"/>
    <w:rsid w:val="002D5EDC"/>
    <w:rsid w:val="002D6A7F"/>
    <w:rsid w:val="002E2272"/>
    <w:rsid w:val="003006FA"/>
    <w:rsid w:val="003022C0"/>
    <w:rsid w:val="00310F17"/>
    <w:rsid w:val="00322A46"/>
    <w:rsid w:val="00330ED1"/>
    <w:rsid w:val="00331036"/>
    <w:rsid w:val="003326CB"/>
    <w:rsid w:val="00336077"/>
    <w:rsid w:val="0034387A"/>
    <w:rsid w:val="00344E16"/>
    <w:rsid w:val="00353223"/>
    <w:rsid w:val="00353B60"/>
    <w:rsid w:val="003607EF"/>
    <w:rsid w:val="003624E7"/>
    <w:rsid w:val="00363480"/>
    <w:rsid w:val="00364790"/>
    <w:rsid w:val="0036542C"/>
    <w:rsid w:val="00376291"/>
    <w:rsid w:val="00376A9D"/>
    <w:rsid w:val="003774FE"/>
    <w:rsid w:val="0038015F"/>
    <w:rsid w:val="00380FD1"/>
    <w:rsid w:val="003821D2"/>
    <w:rsid w:val="00383D02"/>
    <w:rsid w:val="00385DE7"/>
    <w:rsid w:val="00387052"/>
    <w:rsid w:val="003A4879"/>
    <w:rsid w:val="003A588A"/>
    <w:rsid w:val="003A5D45"/>
    <w:rsid w:val="003A693D"/>
    <w:rsid w:val="003C53C4"/>
    <w:rsid w:val="003C558B"/>
    <w:rsid w:val="003D1B71"/>
    <w:rsid w:val="003D3118"/>
    <w:rsid w:val="003E27BB"/>
    <w:rsid w:val="003E7FB8"/>
    <w:rsid w:val="003F0C60"/>
    <w:rsid w:val="003F14A9"/>
    <w:rsid w:val="003F1BA5"/>
    <w:rsid w:val="003F2DA2"/>
    <w:rsid w:val="003F4508"/>
    <w:rsid w:val="003F72BE"/>
    <w:rsid w:val="004019DB"/>
    <w:rsid w:val="00404B29"/>
    <w:rsid w:val="00407123"/>
    <w:rsid w:val="004134C6"/>
    <w:rsid w:val="00415A72"/>
    <w:rsid w:val="00422E1A"/>
    <w:rsid w:val="00433855"/>
    <w:rsid w:val="00434249"/>
    <w:rsid w:val="00436331"/>
    <w:rsid w:val="004451F0"/>
    <w:rsid w:val="00447F6C"/>
    <w:rsid w:val="00453612"/>
    <w:rsid w:val="0048061E"/>
    <w:rsid w:val="00486B3E"/>
    <w:rsid w:val="004A4E35"/>
    <w:rsid w:val="004B29DD"/>
    <w:rsid w:val="004B543F"/>
    <w:rsid w:val="004B549B"/>
    <w:rsid w:val="004B75A4"/>
    <w:rsid w:val="004C44D6"/>
    <w:rsid w:val="004D27D7"/>
    <w:rsid w:val="004D379A"/>
    <w:rsid w:val="004E038F"/>
    <w:rsid w:val="004E158A"/>
    <w:rsid w:val="004E3F0E"/>
    <w:rsid w:val="004F231B"/>
    <w:rsid w:val="004F466B"/>
    <w:rsid w:val="0050123A"/>
    <w:rsid w:val="00510A6A"/>
    <w:rsid w:val="00510CF3"/>
    <w:rsid w:val="005122B5"/>
    <w:rsid w:val="00514A3A"/>
    <w:rsid w:val="00517146"/>
    <w:rsid w:val="00523783"/>
    <w:rsid w:val="00523E3F"/>
    <w:rsid w:val="0052630F"/>
    <w:rsid w:val="005271CF"/>
    <w:rsid w:val="00527EBD"/>
    <w:rsid w:val="005312A8"/>
    <w:rsid w:val="00537385"/>
    <w:rsid w:val="00544E3F"/>
    <w:rsid w:val="00550AC0"/>
    <w:rsid w:val="00564419"/>
    <w:rsid w:val="00565C77"/>
    <w:rsid w:val="0056708E"/>
    <w:rsid w:val="005679F3"/>
    <w:rsid w:val="005801E5"/>
    <w:rsid w:val="00581C0C"/>
    <w:rsid w:val="005839AE"/>
    <w:rsid w:val="00586676"/>
    <w:rsid w:val="005878A4"/>
    <w:rsid w:val="00590471"/>
    <w:rsid w:val="00590E3F"/>
    <w:rsid w:val="00593950"/>
    <w:rsid w:val="00593FA0"/>
    <w:rsid w:val="005A0015"/>
    <w:rsid w:val="005A6BD9"/>
    <w:rsid w:val="005A6E27"/>
    <w:rsid w:val="005B6368"/>
    <w:rsid w:val="005C3DD4"/>
    <w:rsid w:val="005C6A07"/>
    <w:rsid w:val="005C6D31"/>
    <w:rsid w:val="005C79A7"/>
    <w:rsid w:val="005C7C6A"/>
    <w:rsid w:val="005D018C"/>
    <w:rsid w:val="005D01FA"/>
    <w:rsid w:val="005E2942"/>
    <w:rsid w:val="005E4DBC"/>
    <w:rsid w:val="005F23E6"/>
    <w:rsid w:val="00604231"/>
    <w:rsid w:val="0061519C"/>
    <w:rsid w:val="006157D5"/>
    <w:rsid w:val="00615CB4"/>
    <w:rsid w:val="00644181"/>
    <w:rsid w:val="0064723E"/>
    <w:rsid w:val="006535CE"/>
    <w:rsid w:val="00653E17"/>
    <w:rsid w:val="00663743"/>
    <w:rsid w:val="006654E5"/>
    <w:rsid w:val="006655BF"/>
    <w:rsid w:val="006730AC"/>
    <w:rsid w:val="00680A07"/>
    <w:rsid w:val="006815DA"/>
    <w:rsid w:val="00682244"/>
    <w:rsid w:val="006A08E8"/>
    <w:rsid w:val="006A35AB"/>
    <w:rsid w:val="006A6364"/>
    <w:rsid w:val="006A6F0F"/>
    <w:rsid w:val="006A7493"/>
    <w:rsid w:val="006A7F1B"/>
    <w:rsid w:val="006B174D"/>
    <w:rsid w:val="006B2E4D"/>
    <w:rsid w:val="006B375D"/>
    <w:rsid w:val="006C2BC3"/>
    <w:rsid w:val="006D5DB1"/>
    <w:rsid w:val="006D79A8"/>
    <w:rsid w:val="006E0021"/>
    <w:rsid w:val="006E1506"/>
    <w:rsid w:val="006F1139"/>
    <w:rsid w:val="006F4EE8"/>
    <w:rsid w:val="006F669F"/>
    <w:rsid w:val="00701B79"/>
    <w:rsid w:val="00711DCD"/>
    <w:rsid w:val="00713993"/>
    <w:rsid w:val="0071525C"/>
    <w:rsid w:val="00717C67"/>
    <w:rsid w:val="0072092B"/>
    <w:rsid w:val="0072353B"/>
    <w:rsid w:val="007238CC"/>
    <w:rsid w:val="00726CAE"/>
    <w:rsid w:val="0073513C"/>
    <w:rsid w:val="007433AA"/>
    <w:rsid w:val="00746841"/>
    <w:rsid w:val="00750D0A"/>
    <w:rsid w:val="00753D70"/>
    <w:rsid w:val="007575B6"/>
    <w:rsid w:val="00763A31"/>
    <w:rsid w:val="00764348"/>
    <w:rsid w:val="00770291"/>
    <w:rsid w:val="007716B6"/>
    <w:rsid w:val="00771D92"/>
    <w:rsid w:val="007838FF"/>
    <w:rsid w:val="0079448E"/>
    <w:rsid w:val="00797E44"/>
    <w:rsid w:val="007A3388"/>
    <w:rsid w:val="007B3C81"/>
    <w:rsid w:val="007D29E3"/>
    <w:rsid w:val="007D67CA"/>
    <w:rsid w:val="007D7977"/>
    <w:rsid w:val="007E234E"/>
    <w:rsid w:val="007E668F"/>
    <w:rsid w:val="007F0670"/>
    <w:rsid w:val="007F0E9A"/>
    <w:rsid w:val="007F26D8"/>
    <w:rsid w:val="007F3D22"/>
    <w:rsid w:val="007F5B63"/>
    <w:rsid w:val="00801DA4"/>
    <w:rsid w:val="008022AE"/>
    <w:rsid w:val="008033D7"/>
    <w:rsid w:val="00803A0A"/>
    <w:rsid w:val="00810A99"/>
    <w:rsid w:val="0081270D"/>
    <w:rsid w:val="00812B6C"/>
    <w:rsid w:val="0081441D"/>
    <w:rsid w:val="00814E4E"/>
    <w:rsid w:val="008152BD"/>
    <w:rsid w:val="0082232F"/>
    <w:rsid w:val="0083389A"/>
    <w:rsid w:val="008422A7"/>
    <w:rsid w:val="00846CB9"/>
    <w:rsid w:val="0084714C"/>
    <w:rsid w:val="00851788"/>
    <w:rsid w:val="00853B8E"/>
    <w:rsid w:val="008566AA"/>
    <w:rsid w:val="00860196"/>
    <w:rsid w:val="00862945"/>
    <w:rsid w:val="00863F41"/>
    <w:rsid w:val="008644F2"/>
    <w:rsid w:val="00865490"/>
    <w:rsid w:val="00865985"/>
    <w:rsid w:val="00867258"/>
    <w:rsid w:val="00867F61"/>
    <w:rsid w:val="00873D69"/>
    <w:rsid w:val="0088249E"/>
    <w:rsid w:val="00882E38"/>
    <w:rsid w:val="00884F3B"/>
    <w:rsid w:val="00886649"/>
    <w:rsid w:val="00887906"/>
    <w:rsid w:val="00895AE9"/>
    <w:rsid w:val="00895BB0"/>
    <w:rsid w:val="00897AD9"/>
    <w:rsid w:val="008A1E6E"/>
    <w:rsid w:val="008A2B70"/>
    <w:rsid w:val="008A54EA"/>
    <w:rsid w:val="008B5615"/>
    <w:rsid w:val="008B7F00"/>
    <w:rsid w:val="008C024F"/>
    <w:rsid w:val="008C2CFC"/>
    <w:rsid w:val="008C4A5D"/>
    <w:rsid w:val="008C6A1E"/>
    <w:rsid w:val="008D0BF5"/>
    <w:rsid w:val="008D5409"/>
    <w:rsid w:val="008F65D3"/>
    <w:rsid w:val="008F676D"/>
    <w:rsid w:val="009110F7"/>
    <w:rsid w:val="00912DC8"/>
    <w:rsid w:val="009132D0"/>
    <w:rsid w:val="00916249"/>
    <w:rsid w:val="009236CA"/>
    <w:rsid w:val="0092642A"/>
    <w:rsid w:val="00935067"/>
    <w:rsid w:val="00936485"/>
    <w:rsid w:val="00936670"/>
    <w:rsid w:val="009411C8"/>
    <w:rsid w:val="009475DC"/>
    <w:rsid w:val="00947FE6"/>
    <w:rsid w:val="00956C83"/>
    <w:rsid w:val="00965A22"/>
    <w:rsid w:val="00967B93"/>
    <w:rsid w:val="00993F3F"/>
    <w:rsid w:val="009B4C57"/>
    <w:rsid w:val="009C1278"/>
    <w:rsid w:val="009C21C1"/>
    <w:rsid w:val="009C388E"/>
    <w:rsid w:val="009C395F"/>
    <w:rsid w:val="009C496F"/>
    <w:rsid w:val="009D090F"/>
    <w:rsid w:val="009D4040"/>
    <w:rsid w:val="009D63C8"/>
    <w:rsid w:val="009D7740"/>
    <w:rsid w:val="009E25A0"/>
    <w:rsid w:val="009E3D6D"/>
    <w:rsid w:val="009E5B5A"/>
    <w:rsid w:val="009E6817"/>
    <w:rsid w:val="009E6B09"/>
    <w:rsid w:val="009F3802"/>
    <w:rsid w:val="00A02983"/>
    <w:rsid w:val="00A02A26"/>
    <w:rsid w:val="00A0380D"/>
    <w:rsid w:val="00A03906"/>
    <w:rsid w:val="00A0705F"/>
    <w:rsid w:val="00A20C52"/>
    <w:rsid w:val="00A2324C"/>
    <w:rsid w:val="00A27C85"/>
    <w:rsid w:val="00A31464"/>
    <w:rsid w:val="00A31B16"/>
    <w:rsid w:val="00A33613"/>
    <w:rsid w:val="00A354A5"/>
    <w:rsid w:val="00A43598"/>
    <w:rsid w:val="00A44CEB"/>
    <w:rsid w:val="00A47A8D"/>
    <w:rsid w:val="00A52C04"/>
    <w:rsid w:val="00A53690"/>
    <w:rsid w:val="00A57F8B"/>
    <w:rsid w:val="00A65C21"/>
    <w:rsid w:val="00A731DF"/>
    <w:rsid w:val="00A81D01"/>
    <w:rsid w:val="00A8611F"/>
    <w:rsid w:val="00A86265"/>
    <w:rsid w:val="00A87DDD"/>
    <w:rsid w:val="00A923B3"/>
    <w:rsid w:val="00AB1572"/>
    <w:rsid w:val="00AB3F2E"/>
    <w:rsid w:val="00AB4019"/>
    <w:rsid w:val="00AB5371"/>
    <w:rsid w:val="00AC3CB9"/>
    <w:rsid w:val="00AC50AF"/>
    <w:rsid w:val="00AC6C7E"/>
    <w:rsid w:val="00AD08D5"/>
    <w:rsid w:val="00AD0B73"/>
    <w:rsid w:val="00AD45F5"/>
    <w:rsid w:val="00AD69E8"/>
    <w:rsid w:val="00AE0C98"/>
    <w:rsid w:val="00AE1FE6"/>
    <w:rsid w:val="00AE47FC"/>
    <w:rsid w:val="00AF11DF"/>
    <w:rsid w:val="00AF3872"/>
    <w:rsid w:val="00B02B90"/>
    <w:rsid w:val="00B045F6"/>
    <w:rsid w:val="00B06984"/>
    <w:rsid w:val="00B1026A"/>
    <w:rsid w:val="00B12C53"/>
    <w:rsid w:val="00B1443B"/>
    <w:rsid w:val="00B16F4A"/>
    <w:rsid w:val="00B24DB0"/>
    <w:rsid w:val="00B26951"/>
    <w:rsid w:val="00B4158A"/>
    <w:rsid w:val="00B44331"/>
    <w:rsid w:val="00B44BB6"/>
    <w:rsid w:val="00B450C1"/>
    <w:rsid w:val="00B45D63"/>
    <w:rsid w:val="00B5628A"/>
    <w:rsid w:val="00B56555"/>
    <w:rsid w:val="00B61EF9"/>
    <w:rsid w:val="00B625F6"/>
    <w:rsid w:val="00B64350"/>
    <w:rsid w:val="00B6466C"/>
    <w:rsid w:val="00B70878"/>
    <w:rsid w:val="00B84CCA"/>
    <w:rsid w:val="00B953BA"/>
    <w:rsid w:val="00B9629D"/>
    <w:rsid w:val="00B97C14"/>
    <w:rsid w:val="00BB0E2B"/>
    <w:rsid w:val="00BB1B5D"/>
    <w:rsid w:val="00BB3BF2"/>
    <w:rsid w:val="00BC1422"/>
    <w:rsid w:val="00BC22C7"/>
    <w:rsid w:val="00BC2CEE"/>
    <w:rsid w:val="00BC4533"/>
    <w:rsid w:val="00BC495C"/>
    <w:rsid w:val="00BD15C0"/>
    <w:rsid w:val="00BD195A"/>
    <w:rsid w:val="00BD39BA"/>
    <w:rsid w:val="00BD408B"/>
    <w:rsid w:val="00BD59C8"/>
    <w:rsid w:val="00BD72BD"/>
    <w:rsid w:val="00BE5047"/>
    <w:rsid w:val="00BE63AB"/>
    <w:rsid w:val="00BF369F"/>
    <w:rsid w:val="00C0489D"/>
    <w:rsid w:val="00C04FD1"/>
    <w:rsid w:val="00C07240"/>
    <w:rsid w:val="00C10D05"/>
    <w:rsid w:val="00C14078"/>
    <w:rsid w:val="00C14333"/>
    <w:rsid w:val="00C170F6"/>
    <w:rsid w:val="00C20909"/>
    <w:rsid w:val="00C21DFD"/>
    <w:rsid w:val="00C2725C"/>
    <w:rsid w:val="00C45344"/>
    <w:rsid w:val="00C464EB"/>
    <w:rsid w:val="00C50233"/>
    <w:rsid w:val="00C53A62"/>
    <w:rsid w:val="00C63221"/>
    <w:rsid w:val="00C64210"/>
    <w:rsid w:val="00C668E5"/>
    <w:rsid w:val="00C737B5"/>
    <w:rsid w:val="00C748B3"/>
    <w:rsid w:val="00C7614D"/>
    <w:rsid w:val="00C8097C"/>
    <w:rsid w:val="00C927C7"/>
    <w:rsid w:val="00CA0561"/>
    <w:rsid w:val="00CA4797"/>
    <w:rsid w:val="00CA5E8C"/>
    <w:rsid w:val="00CC05A0"/>
    <w:rsid w:val="00CC0F9C"/>
    <w:rsid w:val="00CC19EA"/>
    <w:rsid w:val="00CC6234"/>
    <w:rsid w:val="00CD2C30"/>
    <w:rsid w:val="00CD7C8E"/>
    <w:rsid w:val="00CE1E3D"/>
    <w:rsid w:val="00CE3866"/>
    <w:rsid w:val="00CE4E53"/>
    <w:rsid w:val="00CF20F7"/>
    <w:rsid w:val="00CF43DF"/>
    <w:rsid w:val="00CF62E9"/>
    <w:rsid w:val="00D00B14"/>
    <w:rsid w:val="00D03444"/>
    <w:rsid w:val="00D053FA"/>
    <w:rsid w:val="00D10F3C"/>
    <w:rsid w:val="00D1128C"/>
    <w:rsid w:val="00D1420F"/>
    <w:rsid w:val="00D15159"/>
    <w:rsid w:val="00D153D3"/>
    <w:rsid w:val="00D23010"/>
    <w:rsid w:val="00D34CCC"/>
    <w:rsid w:val="00D35B8D"/>
    <w:rsid w:val="00D40B7D"/>
    <w:rsid w:val="00D42852"/>
    <w:rsid w:val="00D42A73"/>
    <w:rsid w:val="00D430B6"/>
    <w:rsid w:val="00D44BF1"/>
    <w:rsid w:val="00D46AE0"/>
    <w:rsid w:val="00D52BB0"/>
    <w:rsid w:val="00D5371B"/>
    <w:rsid w:val="00D60CC2"/>
    <w:rsid w:val="00D64956"/>
    <w:rsid w:val="00D7400D"/>
    <w:rsid w:val="00D77CA5"/>
    <w:rsid w:val="00D84F35"/>
    <w:rsid w:val="00D87051"/>
    <w:rsid w:val="00D87B6E"/>
    <w:rsid w:val="00D90E7B"/>
    <w:rsid w:val="00D92272"/>
    <w:rsid w:val="00D93553"/>
    <w:rsid w:val="00DA2DDD"/>
    <w:rsid w:val="00DA73C6"/>
    <w:rsid w:val="00DB243F"/>
    <w:rsid w:val="00DB368B"/>
    <w:rsid w:val="00DB6971"/>
    <w:rsid w:val="00DB6F62"/>
    <w:rsid w:val="00DC03EC"/>
    <w:rsid w:val="00DC34DA"/>
    <w:rsid w:val="00DC3F0A"/>
    <w:rsid w:val="00DE11A8"/>
    <w:rsid w:val="00DE1DF5"/>
    <w:rsid w:val="00DE3F80"/>
    <w:rsid w:val="00DE6D05"/>
    <w:rsid w:val="00DF2891"/>
    <w:rsid w:val="00E05B9C"/>
    <w:rsid w:val="00E15DB9"/>
    <w:rsid w:val="00E208CD"/>
    <w:rsid w:val="00E22012"/>
    <w:rsid w:val="00E23819"/>
    <w:rsid w:val="00E249A6"/>
    <w:rsid w:val="00E26AED"/>
    <w:rsid w:val="00E3175F"/>
    <w:rsid w:val="00E334B8"/>
    <w:rsid w:val="00E467E8"/>
    <w:rsid w:val="00E46D48"/>
    <w:rsid w:val="00E55CCE"/>
    <w:rsid w:val="00E61FCF"/>
    <w:rsid w:val="00E62696"/>
    <w:rsid w:val="00E6467D"/>
    <w:rsid w:val="00E67FAE"/>
    <w:rsid w:val="00E71B95"/>
    <w:rsid w:val="00E73AB8"/>
    <w:rsid w:val="00E73FC7"/>
    <w:rsid w:val="00E758DC"/>
    <w:rsid w:val="00E82958"/>
    <w:rsid w:val="00E846ED"/>
    <w:rsid w:val="00E86238"/>
    <w:rsid w:val="00E90A60"/>
    <w:rsid w:val="00E958EA"/>
    <w:rsid w:val="00E977CF"/>
    <w:rsid w:val="00EA1E0C"/>
    <w:rsid w:val="00EA6A70"/>
    <w:rsid w:val="00EA75E3"/>
    <w:rsid w:val="00EB0CF5"/>
    <w:rsid w:val="00EB1E83"/>
    <w:rsid w:val="00EB393C"/>
    <w:rsid w:val="00EC21EE"/>
    <w:rsid w:val="00EC2731"/>
    <w:rsid w:val="00EC50DB"/>
    <w:rsid w:val="00EC5ABC"/>
    <w:rsid w:val="00ED47F7"/>
    <w:rsid w:val="00ED491F"/>
    <w:rsid w:val="00ED56A5"/>
    <w:rsid w:val="00ED7C45"/>
    <w:rsid w:val="00EE374B"/>
    <w:rsid w:val="00EE7E09"/>
    <w:rsid w:val="00EF08E2"/>
    <w:rsid w:val="00EF1567"/>
    <w:rsid w:val="00EF219E"/>
    <w:rsid w:val="00EF7A7F"/>
    <w:rsid w:val="00F00926"/>
    <w:rsid w:val="00F0223C"/>
    <w:rsid w:val="00F109A0"/>
    <w:rsid w:val="00F11341"/>
    <w:rsid w:val="00F15925"/>
    <w:rsid w:val="00F253E1"/>
    <w:rsid w:val="00F3023C"/>
    <w:rsid w:val="00F3235D"/>
    <w:rsid w:val="00F32393"/>
    <w:rsid w:val="00F33BFF"/>
    <w:rsid w:val="00F3542C"/>
    <w:rsid w:val="00F3753B"/>
    <w:rsid w:val="00F400B3"/>
    <w:rsid w:val="00F4498C"/>
    <w:rsid w:val="00F46061"/>
    <w:rsid w:val="00F52641"/>
    <w:rsid w:val="00F538FA"/>
    <w:rsid w:val="00F64DB9"/>
    <w:rsid w:val="00F65EE1"/>
    <w:rsid w:val="00F66CD6"/>
    <w:rsid w:val="00F77FD2"/>
    <w:rsid w:val="00F81205"/>
    <w:rsid w:val="00F86EB5"/>
    <w:rsid w:val="00F878BD"/>
    <w:rsid w:val="00F97229"/>
    <w:rsid w:val="00FA2EA4"/>
    <w:rsid w:val="00FA540D"/>
    <w:rsid w:val="00FB220A"/>
    <w:rsid w:val="00FB4B1F"/>
    <w:rsid w:val="00FB5B5C"/>
    <w:rsid w:val="00FC00DA"/>
    <w:rsid w:val="00FC04E8"/>
    <w:rsid w:val="00FC7AFE"/>
    <w:rsid w:val="00FD0506"/>
    <w:rsid w:val="00FD1267"/>
    <w:rsid w:val="00FD6717"/>
    <w:rsid w:val="00FD748C"/>
    <w:rsid w:val="00FE05E7"/>
    <w:rsid w:val="00FE7401"/>
    <w:rsid w:val="00FF2190"/>
    <w:rsid w:val="00FF352A"/>
    <w:rsid w:val="00FF4F06"/>
    <w:rsid w:val="00FF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EF1BD69"/>
  <w14:defaultImageDpi w14:val="96"/>
  <w15:docId w15:val="{55993E84-6BBC-48B6-B219-7DEA11238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22A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62A3C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CC62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CC6234"/>
    <w:rPr>
      <w:color w:val="605E5C"/>
      <w:shd w:val="clear" w:color="auto" w:fill="E1DFDD"/>
    </w:rPr>
  </w:style>
  <w:style w:type="character" w:customStyle="1" w:styleId="white-space-pre">
    <w:name w:val="white-space-pre"/>
    <w:basedOn w:val="DefaultParagraphFont"/>
    <w:rsid w:val="00C50233"/>
  </w:style>
  <w:style w:type="character" w:customStyle="1" w:styleId="Heading3Char">
    <w:name w:val="Heading 3 Char"/>
    <w:basedOn w:val="DefaultParagraphFont"/>
    <w:link w:val="Heading3"/>
    <w:uiPriority w:val="9"/>
    <w:semiHidden/>
    <w:rsid w:val="008422A7"/>
    <w:rPr>
      <w:rFonts w:asciiTheme="majorHAnsi" w:eastAsiaTheme="majorEastAsia" w:hAnsiTheme="majorHAnsi" w:cstheme="majorBidi"/>
      <w:color w:val="162A3C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1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0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4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3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6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7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7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0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2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6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7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1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4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2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6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5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7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0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63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Bubbl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4433DBFA20B4F91927DBCFB2C8F11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18ADF9-1F6B-49A4-97C6-D2BCFBBF77D2}"/>
      </w:docPartPr>
      <w:docPartBody>
        <w:p w:rsidR="008E07E6" w:rsidRDefault="002E7F14" w:rsidP="002E7F14">
          <w:pPr>
            <w:pStyle w:val="C4433DBFA20B4F91927DBCFB2C8F1168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BEA"/>
    <w:rsid w:val="000326E1"/>
    <w:rsid w:val="00036888"/>
    <w:rsid w:val="00047A60"/>
    <w:rsid w:val="002E7F14"/>
    <w:rsid w:val="003548EC"/>
    <w:rsid w:val="00391ED2"/>
    <w:rsid w:val="003F1BA5"/>
    <w:rsid w:val="00433855"/>
    <w:rsid w:val="004B75A4"/>
    <w:rsid w:val="004C1765"/>
    <w:rsid w:val="004D27D7"/>
    <w:rsid w:val="004F5194"/>
    <w:rsid w:val="00514BEA"/>
    <w:rsid w:val="005C79A7"/>
    <w:rsid w:val="005E702F"/>
    <w:rsid w:val="006A49B3"/>
    <w:rsid w:val="0085425F"/>
    <w:rsid w:val="008D4DB3"/>
    <w:rsid w:val="008E07E6"/>
    <w:rsid w:val="00A2324C"/>
    <w:rsid w:val="00AD4834"/>
    <w:rsid w:val="00B60903"/>
    <w:rsid w:val="00D83020"/>
    <w:rsid w:val="00F36FE5"/>
    <w:rsid w:val="00F5209B"/>
    <w:rsid w:val="00F62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my-MM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C4433DBFA20B4F91927DBCFB2C8F1168">
    <w:name w:val="C4433DBFA20B4F91927DBCFB2C8F1168"/>
    <w:rsid w:val="002E7F14"/>
    <w:rPr>
      <w:kern w:val="2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20AC294-458E-4049-888F-C61B1B6F4D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C:\Users\Admin\AppData\Roaming\Microsoft\Templates\Bubbles resume.dotx</Template>
  <TotalTime>49</TotalTime>
  <Pages>3</Pages>
  <Words>629</Words>
  <Characters>4051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Myo Min Soe</cp:lastModifiedBy>
  <cp:revision>25</cp:revision>
  <cp:lastPrinted>2025-02-19T14:19:00Z</cp:lastPrinted>
  <dcterms:created xsi:type="dcterms:W3CDTF">2023-01-28T14:37:00Z</dcterms:created>
  <dcterms:modified xsi:type="dcterms:W3CDTF">2025-02-19T14:32:00Z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